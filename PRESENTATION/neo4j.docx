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Ind w:w="-14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Caption w:val="Content layout table"/>
      </w:tblPr>
      <w:tblGrid>
        <w:gridCol w:w="965"/>
        <w:gridCol w:w="518"/>
        <w:gridCol w:w="8581"/>
      </w:tblGrid>
      <w:tr w:rsidR="009B55D2" w:rsidRPr="001B1BEF" w14:paraId="0D4ACACF" w14:textId="77777777">
        <w:tc>
          <w:tcPr>
            <w:tcW w:w="965" w:type="dxa"/>
            <w:shd w:val="clear" w:color="auto" w:fill="3A3A3A" w:themeFill="text2"/>
          </w:tcPr>
          <w:p w14:paraId="0069D17B" w14:textId="77777777" w:rsidR="009B55D2" w:rsidRDefault="009B55D2" w:rsidP="002E61FB"/>
        </w:tc>
        <w:tc>
          <w:tcPr>
            <w:tcW w:w="518" w:type="dxa"/>
          </w:tcPr>
          <w:p w14:paraId="76961873" w14:textId="77777777" w:rsidR="009B55D2" w:rsidRDefault="009B55D2" w:rsidP="002E61FB"/>
        </w:tc>
        <w:tc>
          <w:tcPr>
            <w:tcW w:w="8581" w:type="dxa"/>
          </w:tcPr>
          <w:p w14:paraId="7734D987" w14:textId="7D275657" w:rsidR="009B55D2" w:rsidRPr="00EE2A06" w:rsidRDefault="00DB7DDB" w:rsidP="002E61FB">
            <w:pPr>
              <w:pStyle w:val="Title"/>
            </w:pPr>
            <w:r>
              <w:t>neo4j</w:t>
            </w:r>
          </w:p>
          <w:p w14:paraId="418A11E5" w14:textId="77777777" w:rsidR="00EE2A06" w:rsidRDefault="00EE2A06" w:rsidP="002E61FB">
            <w:pPr>
              <w:pStyle w:val="Subtitle"/>
            </w:pPr>
            <w:r w:rsidRPr="00EE2A06">
              <w:t>Juan Casado Ballesteros</w:t>
            </w:r>
            <w:r>
              <w:t xml:space="preserve"> </w:t>
            </w:r>
          </w:p>
          <w:p w14:paraId="68DD4FC9" w14:textId="77777777" w:rsidR="00EE2A06" w:rsidRPr="00EE2A06" w:rsidRDefault="00EE2A06" w:rsidP="002E61FB">
            <w:pPr>
              <w:pStyle w:val="Subtitle"/>
            </w:pPr>
            <w:r>
              <w:t>Gino Cocolo Rodríguez</w:t>
            </w:r>
          </w:p>
        </w:tc>
      </w:tr>
    </w:tbl>
    <w:p w14:paraId="5313BD74" w14:textId="0845BDCA" w:rsidR="009B55D2" w:rsidRDefault="00DB7DDB" w:rsidP="002E61FB">
      <w:pPr>
        <w:pStyle w:val="Date"/>
      </w:pPr>
      <w:r>
        <w:rPr>
          <w:noProof/>
        </w:rPr>
        <w:drawing>
          <wp:inline distT="0" distB="0" distL="0" distR="0" wp14:anchorId="26CE0F97" wp14:editId="0807A22C">
            <wp:extent cx="5450205" cy="6173470"/>
            <wp:effectExtent l="0" t="0" r="0" b="0"/>
            <wp:docPr id="1" name="Picture 1" descr="A picture containing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o4j.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50205" cy="6173470"/>
                    </a:xfrm>
                    <a:prstGeom prst="rect">
                      <a:avLst/>
                    </a:prstGeom>
                  </pic:spPr>
                </pic:pic>
              </a:graphicData>
            </a:graphic>
          </wp:inline>
        </w:drawing>
      </w:r>
    </w:p>
    <w:p w14:paraId="768EA839" w14:textId="4469EEC4" w:rsidR="00C363D4" w:rsidRPr="009B467A" w:rsidRDefault="009B467A" w:rsidP="002E61FB">
      <w:pPr>
        <w:pStyle w:val="Heading1"/>
      </w:pPr>
      <w:bookmarkStart w:id="0" w:name="_Toc34937228"/>
      <w:bookmarkStart w:id="1" w:name="_Toc35111348"/>
      <w:bookmarkStart w:id="2" w:name="_Toc35111394"/>
      <w:bookmarkStart w:id="3" w:name="_Toc35111426"/>
      <w:r>
        <w:lastRenderedPageBreak/>
        <w:t>Índice</w:t>
      </w:r>
      <w:bookmarkEnd w:id="0"/>
      <w:bookmarkEnd w:id="1"/>
      <w:bookmarkEnd w:id="2"/>
      <w:bookmarkEnd w:id="3"/>
    </w:p>
    <w:p w14:paraId="1EDD4995" w14:textId="2EF9BABB" w:rsidR="009F0780" w:rsidRDefault="00C363D4">
      <w:pPr>
        <w:pStyle w:val="TOC1"/>
        <w:tabs>
          <w:tab w:val="right" w:leader="dot" w:pos="8573"/>
        </w:tabs>
        <w:rPr>
          <w:rFonts w:eastAsiaTheme="minorEastAsia" w:cstheme="minorBidi"/>
          <w:b w:val="0"/>
          <w:bCs w:val="0"/>
          <w:caps w:val="0"/>
          <w:noProof/>
          <w:sz w:val="24"/>
          <w:szCs w:val="24"/>
          <w:u w:val="none"/>
        </w:rPr>
      </w:pPr>
      <w:r>
        <w:rPr>
          <w:lang w:val="en-US"/>
        </w:rPr>
        <w:fldChar w:fldCharType="begin"/>
      </w:r>
      <w:r>
        <w:rPr>
          <w:lang w:val="en-US"/>
        </w:rPr>
        <w:instrText xml:space="preserve"> TOC \o "1-5" \h \z \u </w:instrText>
      </w:r>
      <w:r>
        <w:rPr>
          <w:lang w:val="en-US"/>
        </w:rPr>
        <w:fldChar w:fldCharType="separate"/>
      </w:r>
    </w:p>
    <w:p w14:paraId="2A5C9F6A" w14:textId="66E94F8B" w:rsidR="009F0780" w:rsidRDefault="009F0780">
      <w:pPr>
        <w:pStyle w:val="TOC1"/>
        <w:tabs>
          <w:tab w:val="right" w:leader="dot" w:pos="8573"/>
        </w:tabs>
        <w:rPr>
          <w:rFonts w:eastAsiaTheme="minorEastAsia" w:cstheme="minorBidi"/>
          <w:b w:val="0"/>
          <w:bCs w:val="0"/>
          <w:caps w:val="0"/>
          <w:noProof/>
          <w:sz w:val="24"/>
          <w:szCs w:val="24"/>
          <w:u w:val="none"/>
        </w:rPr>
      </w:pPr>
      <w:hyperlink w:anchor="_Toc35111427" w:history="1">
        <w:r w:rsidRPr="00D26846">
          <w:rPr>
            <w:rStyle w:val="Hyperlink"/>
            <w:noProof/>
          </w:rPr>
          <w:t>Problema Existente</w:t>
        </w:r>
        <w:r>
          <w:rPr>
            <w:noProof/>
            <w:webHidden/>
          </w:rPr>
          <w:tab/>
        </w:r>
        <w:r>
          <w:rPr>
            <w:noProof/>
            <w:webHidden/>
          </w:rPr>
          <w:fldChar w:fldCharType="begin"/>
        </w:r>
        <w:r>
          <w:rPr>
            <w:noProof/>
            <w:webHidden/>
          </w:rPr>
          <w:instrText xml:space="preserve"> PAGEREF _Toc35111427 \h </w:instrText>
        </w:r>
        <w:r>
          <w:rPr>
            <w:noProof/>
            <w:webHidden/>
          </w:rPr>
        </w:r>
        <w:r>
          <w:rPr>
            <w:noProof/>
            <w:webHidden/>
          </w:rPr>
          <w:fldChar w:fldCharType="separate"/>
        </w:r>
        <w:r>
          <w:rPr>
            <w:noProof/>
            <w:webHidden/>
          </w:rPr>
          <w:t>3</w:t>
        </w:r>
        <w:r>
          <w:rPr>
            <w:noProof/>
            <w:webHidden/>
          </w:rPr>
          <w:fldChar w:fldCharType="end"/>
        </w:r>
      </w:hyperlink>
    </w:p>
    <w:p w14:paraId="3E5C6785" w14:textId="4D963D06" w:rsidR="009F0780" w:rsidRDefault="009F0780">
      <w:pPr>
        <w:pStyle w:val="TOC1"/>
        <w:tabs>
          <w:tab w:val="right" w:leader="dot" w:pos="8573"/>
        </w:tabs>
        <w:rPr>
          <w:rFonts w:eastAsiaTheme="minorEastAsia" w:cstheme="minorBidi"/>
          <w:b w:val="0"/>
          <w:bCs w:val="0"/>
          <w:caps w:val="0"/>
          <w:noProof/>
          <w:sz w:val="24"/>
          <w:szCs w:val="24"/>
          <w:u w:val="none"/>
        </w:rPr>
      </w:pPr>
      <w:hyperlink w:anchor="_Toc35111428" w:history="1">
        <w:r w:rsidRPr="00D26846">
          <w:rPr>
            <w:rStyle w:val="Hyperlink"/>
            <w:noProof/>
          </w:rPr>
          <w:t>Solución</w:t>
        </w:r>
        <w:r>
          <w:rPr>
            <w:noProof/>
            <w:webHidden/>
          </w:rPr>
          <w:tab/>
        </w:r>
        <w:r>
          <w:rPr>
            <w:noProof/>
            <w:webHidden/>
          </w:rPr>
          <w:fldChar w:fldCharType="begin"/>
        </w:r>
        <w:r>
          <w:rPr>
            <w:noProof/>
            <w:webHidden/>
          </w:rPr>
          <w:instrText xml:space="preserve"> PAGEREF _Toc35111428 \h </w:instrText>
        </w:r>
        <w:r>
          <w:rPr>
            <w:noProof/>
            <w:webHidden/>
          </w:rPr>
        </w:r>
        <w:r>
          <w:rPr>
            <w:noProof/>
            <w:webHidden/>
          </w:rPr>
          <w:fldChar w:fldCharType="separate"/>
        </w:r>
        <w:r>
          <w:rPr>
            <w:noProof/>
            <w:webHidden/>
          </w:rPr>
          <w:t>4</w:t>
        </w:r>
        <w:r>
          <w:rPr>
            <w:noProof/>
            <w:webHidden/>
          </w:rPr>
          <w:fldChar w:fldCharType="end"/>
        </w:r>
      </w:hyperlink>
    </w:p>
    <w:p w14:paraId="79FC3420" w14:textId="360F2159" w:rsidR="009F0780" w:rsidRDefault="009F0780">
      <w:pPr>
        <w:pStyle w:val="TOC2"/>
        <w:tabs>
          <w:tab w:val="right" w:leader="dot" w:pos="8573"/>
        </w:tabs>
        <w:rPr>
          <w:rFonts w:eastAsiaTheme="minorEastAsia" w:cstheme="minorBidi"/>
          <w:b w:val="0"/>
          <w:bCs w:val="0"/>
          <w:smallCaps w:val="0"/>
          <w:noProof/>
          <w:sz w:val="24"/>
          <w:szCs w:val="24"/>
        </w:rPr>
      </w:pPr>
      <w:hyperlink w:anchor="_Toc35111429" w:history="1">
        <w:r w:rsidRPr="00D26846">
          <w:rPr>
            <w:rStyle w:val="Hyperlink"/>
            <w:noProof/>
          </w:rPr>
          <w:t>Características adicionales</w:t>
        </w:r>
        <w:r>
          <w:rPr>
            <w:noProof/>
            <w:webHidden/>
          </w:rPr>
          <w:tab/>
        </w:r>
        <w:r>
          <w:rPr>
            <w:noProof/>
            <w:webHidden/>
          </w:rPr>
          <w:fldChar w:fldCharType="begin"/>
        </w:r>
        <w:r>
          <w:rPr>
            <w:noProof/>
            <w:webHidden/>
          </w:rPr>
          <w:instrText xml:space="preserve"> PAGEREF _Toc35111429 \h </w:instrText>
        </w:r>
        <w:r>
          <w:rPr>
            <w:noProof/>
            <w:webHidden/>
          </w:rPr>
        </w:r>
        <w:r>
          <w:rPr>
            <w:noProof/>
            <w:webHidden/>
          </w:rPr>
          <w:fldChar w:fldCharType="separate"/>
        </w:r>
        <w:r>
          <w:rPr>
            <w:noProof/>
            <w:webHidden/>
          </w:rPr>
          <w:t>4</w:t>
        </w:r>
        <w:r>
          <w:rPr>
            <w:noProof/>
            <w:webHidden/>
          </w:rPr>
          <w:fldChar w:fldCharType="end"/>
        </w:r>
      </w:hyperlink>
    </w:p>
    <w:p w14:paraId="5B68B585" w14:textId="0E5441A6" w:rsidR="009F0780" w:rsidRDefault="009F0780">
      <w:pPr>
        <w:pStyle w:val="TOC2"/>
        <w:tabs>
          <w:tab w:val="right" w:leader="dot" w:pos="8573"/>
        </w:tabs>
        <w:rPr>
          <w:rFonts w:eastAsiaTheme="minorEastAsia" w:cstheme="minorBidi"/>
          <w:b w:val="0"/>
          <w:bCs w:val="0"/>
          <w:smallCaps w:val="0"/>
          <w:noProof/>
          <w:sz w:val="24"/>
          <w:szCs w:val="24"/>
        </w:rPr>
      </w:pPr>
      <w:hyperlink w:anchor="_Toc35111430" w:history="1">
        <w:r w:rsidRPr="00D26846">
          <w:rPr>
            <w:rStyle w:val="Hyperlink"/>
            <w:noProof/>
          </w:rPr>
          <w:t>Desventajas</w:t>
        </w:r>
        <w:r>
          <w:rPr>
            <w:noProof/>
            <w:webHidden/>
          </w:rPr>
          <w:tab/>
        </w:r>
        <w:r>
          <w:rPr>
            <w:noProof/>
            <w:webHidden/>
          </w:rPr>
          <w:fldChar w:fldCharType="begin"/>
        </w:r>
        <w:r>
          <w:rPr>
            <w:noProof/>
            <w:webHidden/>
          </w:rPr>
          <w:instrText xml:space="preserve"> PAGEREF _Toc35111430 \h </w:instrText>
        </w:r>
        <w:r>
          <w:rPr>
            <w:noProof/>
            <w:webHidden/>
          </w:rPr>
        </w:r>
        <w:r>
          <w:rPr>
            <w:noProof/>
            <w:webHidden/>
          </w:rPr>
          <w:fldChar w:fldCharType="separate"/>
        </w:r>
        <w:r>
          <w:rPr>
            <w:noProof/>
            <w:webHidden/>
          </w:rPr>
          <w:t>5</w:t>
        </w:r>
        <w:r>
          <w:rPr>
            <w:noProof/>
            <w:webHidden/>
          </w:rPr>
          <w:fldChar w:fldCharType="end"/>
        </w:r>
      </w:hyperlink>
    </w:p>
    <w:p w14:paraId="5B089FEF" w14:textId="7F1CB236" w:rsidR="009F0780" w:rsidRDefault="009F0780">
      <w:pPr>
        <w:pStyle w:val="TOC1"/>
        <w:tabs>
          <w:tab w:val="right" w:leader="dot" w:pos="8573"/>
        </w:tabs>
        <w:rPr>
          <w:rFonts w:eastAsiaTheme="minorEastAsia" w:cstheme="minorBidi"/>
          <w:b w:val="0"/>
          <w:bCs w:val="0"/>
          <w:caps w:val="0"/>
          <w:noProof/>
          <w:sz w:val="24"/>
          <w:szCs w:val="24"/>
          <w:u w:val="none"/>
        </w:rPr>
      </w:pPr>
      <w:hyperlink w:anchor="_Toc35111431" w:history="1">
        <w:r w:rsidRPr="00D26846">
          <w:rPr>
            <w:rStyle w:val="Hyperlink"/>
            <w:noProof/>
          </w:rPr>
          <w:t>Neo4j</w:t>
        </w:r>
        <w:r>
          <w:rPr>
            <w:noProof/>
            <w:webHidden/>
          </w:rPr>
          <w:tab/>
        </w:r>
        <w:r>
          <w:rPr>
            <w:noProof/>
            <w:webHidden/>
          </w:rPr>
          <w:fldChar w:fldCharType="begin"/>
        </w:r>
        <w:r>
          <w:rPr>
            <w:noProof/>
            <w:webHidden/>
          </w:rPr>
          <w:instrText xml:space="preserve"> PAGEREF _Toc35111431 \h </w:instrText>
        </w:r>
        <w:r>
          <w:rPr>
            <w:noProof/>
            <w:webHidden/>
          </w:rPr>
        </w:r>
        <w:r>
          <w:rPr>
            <w:noProof/>
            <w:webHidden/>
          </w:rPr>
          <w:fldChar w:fldCharType="separate"/>
        </w:r>
        <w:r>
          <w:rPr>
            <w:noProof/>
            <w:webHidden/>
          </w:rPr>
          <w:t>6</w:t>
        </w:r>
        <w:r>
          <w:rPr>
            <w:noProof/>
            <w:webHidden/>
          </w:rPr>
          <w:fldChar w:fldCharType="end"/>
        </w:r>
      </w:hyperlink>
    </w:p>
    <w:p w14:paraId="74EC6DE3" w14:textId="5B26BC5D" w:rsidR="009F0780" w:rsidRDefault="009F0780">
      <w:pPr>
        <w:pStyle w:val="TOC2"/>
        <w:tabs>
          <w:tab w:val="right" w:leader="dot" w:pos="8573"/>
        </w:tabs>
        <w:rPr>
          <w:rFonts w:eastAsiaTheme="minorEastAsia" w:cstheme="minorBidi"/>
          <w:b w:val="0"/>
          <w:bCs w:val="0"/>
          <w:smallCaps w:val="0"/>
          <w:noProof/>
          <w:sz w:val="24"/>
          <w:szCs w:val="24"/>
        </w:rPr>
      </w:pPr>
      <w:hyperlink w:anchor="_Toc35111432" w:history="1">
        <w:r w:rsidRPr="00D26846">
          <w:rPr>
            <w:rStyle w:val="Hyperlink"/>
            <w:noProof/>
          </w:rPr>
          <w:t>Modelo de datos</w:t>
        </w:r>
        <w:r>
          <w:rPr>
            <w:noProof/>
            <w:webHidden/>
          </w:rPr>
          <w:tab/>
        </w:r>
        <w:r>
          <w:rPr>
            <w:noProof/>
            <w:webHidden/>
          </w:rPr>
          <w:fldChar w:fldCharType="begin"/>
        </w:r>
        <w:r>
          <w:rPr>
            <w:noProof/>
            <w:webHidden/>
          </w:rPr>
          <w:instrText xml:space="preserve"> PAGEREF _Toc35111432 \h </w:instrText>
        </w:r>
        <w:r>
          <w:rPr>
            <w:noProof/>
            <w:webHidden/>
          </w:rPr>
        </w:r>
        <w:r>
          <w:rPr>
            <w:noProof/>
            <w:webHidden/>
          </w:rPr>
          <w:fldChar w:fldCharType="separate"/>
        </w:r>
        <w:r>
          <w:rPr>
            <w:noProof/>
            <w:webHidden/>
          </w:rPr>
          <w:t>6</w:t>
        </w:r>
        <w:r>
          <w:rPr>
            <w:noProof/>
            <w:webHidden/>
          </w:rPr>
          <w:fldChar w:fldCharType="end"/>
        </w:r>
      </w:hyperlink>
    </w:p>
    <w:p w14:paraId="2D40840B" w14:textId="43F38BD1" w:rsidR="009F0780" w:rsidRDefault="009F0780">
      <w:pPr>
        <w:pStyle w:val="TOC3"/>
        <w:tabs>
          <w:tab w:val="right" w:leader="dot" w:pos="8573"/>
        </w:tabs>
        <w:rPr>
          <w:rFonts w:eastAsiaTheme="minorEastAsia" w:cstheme="minorBidi"/>
          <w:smallCaps w:val="0"/>
          <w:noProof/>
          <w:sz w:val="24"/>
          <w:szCs w:val="24"/>
        </w:rPr>
      </w:pPr>
      <w:hyperlink w:anchor="_Toc35111433" w:history="1">
        <w:r w:rsidRPr="00D26846">
          <w:rPr>
            <w:rStyle w:val="Hyperlink"/>
            <w:noProof/>
          </w:rPr>
          <w:t>Nodos</w:t>
        </w:r>
        <w:r>
          <w:rPr>
            <w:noProof/>
            <w:webHidden/>
          </w:rPr>
          <w:tab/>
        </w:r>
        <w:r>
          <w:rPr>
            <w:noProof/>
            <w:webHidden/>
          </w:rPr>
          <w:fldChar w:fldCharType="begin"/>
        </w:r>
        <w:r>
          <w:rPr>
            <w:noProof/>
            <w:webHidden/>
          </w:rPr>
          <w:instrText xml:space="preserve"> PAGEREF _Toc35111433 \h </w:instrText>
        </w:r>
        <w:r>
          <w:rPr>
            <w:noProof/>
            <w:webHidden/>
          </w:rPr>
        </w:r>
        <w:r>
          <w:rPr>
            <w:noProof/>
            <w:webHidden/>
          </w:rPr>
          <w:fldChar w:fldCharType="separate"/>
        </w:r>
        <w:r>
          <w:rPr>
            <w:noProof/>
            <w:webHidden/>
          </w:rPr>
          <w:t>6</w:t>
        </w:r>
        <w:r>
          <w:rPr>
            <w:noProof/>
            <w:webHidden/>
          </w:rPr>
          <w:fldChar w:fldCharType="end"/>
        </w:r>
      </w:hyperlink>
    </w:p>
    <w:p w14:paraId="1F16671A" w14:textId="58BCFE5B" w:rsidR="009F0780" w:rsidRDefault="009F0780">
      <w:pPr>
        <w:pStyle w:val="TOC3"/>
        <w:tabs>
          <w:tab w:val="right" w:leader="dot" w:pos="8573"/>
        </w:tabs>
        <w:rPr>
          <w:rFonts w:eastAsiaTheme="minorEastAsia" w:cstheme="minorBidi"/>
          <w:smallCaps w:val="0"/>
          <w:noProof/>
          <w:sz w:val="24"/>
          <w:szCs w:val="24"/>
        </w:rPr>
      </w:pPr>
      <w:hyperlink w:anchor="_Toc35111434" w:history="1">
        <w:r w:rsidRPr="00D26846">
          <w:rPr>
            <w:rStyle w:val="Hyperlink"/>
            <w:noProof/>
          </w:rPr>
          <w:t>Etiquetas</w:t>
        </w:r>
        <w:r>
          <w:rPr>
            <w:noProof/>
            <w:webHidden/>
          </w:rPr>
          <w:tab/>
        </w:r>
        <w:r>
          <w:rPr>
            <w:noProof/>
            <w:webHidden/>
          </w:rPr>
          <w:fldChar w:fldCharType="begin"/>
        </w:r>
        <w:r>
          <w:rPr>
            <w:noProof/>
            <w:webHidden/>
          </w:rPr>
          <w:instrText xml:space="preserve"> PAGEREF _Toc35111434 \h </w:instrText>
        </w:r>
        <w:r>
          <w:rPr>
            <w:noProof/>
            <w:webHidden/>
          </w:rPr>
        </w:r>
        <w:r>
          <w:rPr>
            <w:noProof/>
            <w:webHidden/>
          </w:rPr>
          <w:fldChar w:fldCharType="separate"/>
        </w:r>
        <w:r>
          <w:rPr>
            <w:noProof/>
            <w:webHidden/>
          </w:rPr>
          <w:t>6</w:t>
        </w:r>
        <w:r>
          <w:rPr>
            <w:noProof/>
            <w:webHidden/>
          </w:rPr>
          <w:fldChar w:fldCharType="end"/>
        </w:r>
      </w:hyperlink>
    </w:p>
    <w:p w14:paraId="397E0066" w14:textId="10E5715B" w:rsidR="009F0780" w:rsidRDefault="009F0780">
      <w:pPr>
        <w:pStyle w:val="TOC3"/>
        <w:tabs>
          <w:tab w:val="right" w:leader="dot" w:pos="8573"/>
        </w:tabs>
        <w:rPr>
          <w:rFonts w:eastAsiaTheme="minorEastAsia" w:cstheme="minorBidi"/>
          <w:smallCaps w:val="0"/>
          <w:noProof/>
          <w:sz w:val="24"/>
          <w:szCs w:val="24"/>
        </w:rPr>
      </w:pPr>
      <w:hyperlink w:anchor="_Toc35111435" w:history="1">
        <w:r w:rsidRPr="00D26846">
          <w:rPr>
            <w:rStyle w:val="Hyperlink"/>
            <w:noProof/>
          </w:rPr>
          <w:t>Relaciones</w:t>
        </w:r>
        <w:r>
          <w:rPr>
            <w:noProof/>
            <w:webHidden/>
          </w:rPr>
          <w:tab/>
        </w:r>
        <w:r>
          <w:rPr>
            <w:noProof/>
            <w:webHidden/>
          </w:rPr>
          <w:fldChar w:fldCharType="begin"/>
        </w:r>
        <w:r>
          <w:rPr>
            <w:noProof/>
            <w:webHidden/>
          </w:rPr>
          <w:instrText xml:space="preserve"> PAGEREF _Toc35111435 \h </w:instrText>
        </w:r>
        <w:r>
          <w:rPr>
            <w:noProof/>
            <w:webHidden/>
          </w:rPr>
        </w:r>
        <w:r>
          <w:rPr>
            <w:noProof/>
            <w:webHidden/>
          </w:rPr>
          <w:fldChar w:fldCharType="separate"/>
        </w:r>
        <w:r>
          <w:rPr>
            <w:noProof/>
            <w:webHidden/>
          </w:rPr>
          <w:t>7</w:t>
        </w:r>
        <w:r>
          <w:rPr>
            <w:noProof/>
            <w:webHidden/>
          </w:rPr>
          <w:fldChar w:fldCharType="end"/>
        </w:r>
      </w:hyperlink>
    </w:p>
    <w:p w14:paraId="31E22C7C" w14:textId="5FFFF15B" w:rsidR="009F0780" w:rsidRDefault="009F0780">
      <w:pPr>
        <w:pStyle w:val="TOC3"/>
        <w:tabs>
          <w:tab w:val="right" w:leader="dot" w:pos="8573"/>
        </w:tabs>
        <w:rPr>
          <w:rFonts w:eastAsiaTheme="minorEastAsia" w:cstheme="minorBidi"/>
          <w:smallCaps w:val="0"/>
          <w:noProof/>
          <w:sz w:val="24"/>
          <w:szCs w:val="24"/>
        </w:rPr>
      </w:pPr>
      <w:hyperlink w:anchor="_Toc35111436" w:history="1">
        <w:r w:rsidRPr="00D26846">
          <w:rPr>
            <w:rStyle w:val="Hyperlink"/>
            <w:noProof/>
          </w:rPr>
          <w:t>Propiedades</w:t>
        </w:r>
        <w:r>
          <w:rPr>
            <w:noProof/>
            <w:webHidden/>
          </w:rPr>
          <w:tab/>
        </w:r>
        <w:r>
          <w:rPr>
            <w:noProof/>
            <w:webHidden/>
          </w:rPr>
          <w:fldChar w:fldCharType="begin"/>
        </w:r>
        <w:r>
          <w:rPr>
            <w:noProof/>
            <w:webHidden/>
          </w:rPr>
          <w:instrText xml:space="preserve"> PAGEREF _Toc35111436 \h </w:instrText>
        </w:r>
        <w:r>
          <w:rPr>
            <w:noProof/>
            <w:webHidden/>
          </w:rPr>
        </w:r>
        <w:r>
          <w:rPr>
            <w:noProof/>
            <w:webHidden/>
          </w:rPr>
          <w:fldChar w:fldCharType="separate"/>
        </w:r>
        <w:r>
          <w:rPr>
            <w:noProof/>
            <w:webHidden/>
          </w:rPr>
          <w:t>7</w:t>
        </w:r>
        <w:r>
          <w:rPr>
            <w:noProof/>
            <w:webHidden/>
          </w:rPr>
          <w:fldChar w:fldCharType="end"/>
        </w:r>
      </w:hyperlink>
    </w:p>
    <w:p w14:paraId="4CD16C4F" w14:textId="22FE27BE" w:rsidR="009F0780" w:rsidRDefault="009F0780">
      <w:pPr>
        <w:pStyle w:val="TOC2"/>
        <w:tabs>
          <w:tab w:val="right" w:leader="dot" w:pos="8573"/>
        </w:tabs>
        <w:rPr>
          <w:rFonts w:eastAsiaTheme="minorEastAsia" w:cstheme="minorBidi"/>
          <w:b w:val="0"/>
          <w:bCs w:val="0"/>
          <w:smallCaps w:val="0"/>
          <w:noProof/>
          <w:sz w:val="24"/>
          <w:szCs w:val="24"/>
        </w:rPr>
      </w:pPr>
      <w:hyperlink w:anchor="_Toc35111437" w:history="1">
        <w:r w:rsidRPr="00D26846">
          <w:rPr>
            <w:rStyle w:val="Hyperlink"/>
            <w:noProof/>
          </w:rPr>
          <w:t>Características propias de una base de datos</w:t>
        </w:r>
        <w:r>
          <w:rPr>
            <w:noProof/>
            <w:webHidden/>
          </w:rPr>
          <w:tab/>
        </w:r>
        <w:r>
          <w:rPr>
            <w:noProof/>
            <w:webHidden/>
          </w:rPr>
          <w:fldChar w:fldCharType="begin"/>
        </w:r>
        <w:r>
          <w:rPr>
            <w:noProof/>
            <w:webHidden/>
          </w:rPr>
          <w:instrText xml:space="preserve"> PAGEREF _Toc35111437 \h </w:instrText>
        </w:r>
        <w:r>
          <w:rPr>
            <w:noProof/>
            <w:webHidden/>
          </w:rPr>
        </w:r>
        <w:r>
          <w:rPr>
            <w:noProof/>
            <w:webHidden/>
          </w:rPr>
          <w:fldChar w:fldCharType="separate"/>
        </w:r>
        <w:r>
          <w:rPr>
            <w:noProof/>
            <w:webHidden/>
          </w:rPr>
          <w:t>7</w:t>
        </w:r>
        <w:r>
          <w:rPr>
            <w:noProof/>
            <w:webHidden/>
          </w:rPr>
          <w:fldChar w:fldCharType="end"/>
        </w:r>
      </w:hyperlink>
    </w:p>
    <w:p w14:paraId="1934F5AF" w14:textId="50C2037F" w:rsidR="009F0780" w:rsidRDefault="009F0780">
      <w:pPr>
        <w:pStyle w:val="TOC2"/>
        <w:tabs>
          <w:tab w:val="right" w:leader="dot" w:pos="8573"/>
        </w:tabs>
        <w:rPr>
          <w:rFonts w:eastAsiaTheme="minorEastAsia" w:cstheme="minorBidi"/>
          <w:b w:val="0"/>
          <w:bCs w:val="0"/>
          <w:smallCaps w:val="0"/>
          <w:noProof/>
          <w:sz w:val="24"/>
          <w:szCs w:val="24"/>
        </w:rPr>
      </w:pPr>
      <w:hyperlink w:anchor="_Toc35111438" w:history="1">
        <w:r w:rsidRPr="00D26846">
          <w:rPr>
            <w:rStyle w:val="Hyperlink"/>
            <w:noProof/>
          </w:rPr>
          <w:t>Lenguaje de consultas</w:t>
        </w:r>
        <w:r>
          <w:rPr>
            <w:noProof/>
            <w:webHidden/>
          </w:rPr>
          <w:tab/>
        </w:r>
        <w:r>
          <w:rPr>
            <w:noProof/>
            <w:webHidden/>
          </w:rPr>
          <w:fldChar w:fldCharType="begin"/>
        </w:r>
        <w:r>
          <w:rPr>
            <w:noProof/>
            <w:webHidden/>
          </w:rPr>
          <w:instrText xml:space="preserve"> PAGEREF _Toc35111438 \h </w:instrText>
        </w:r>
        <w:r>
          <w:rPr>
            <w:noProof/>
            <w:webHidden/>
          </w:rPr>
        </w:r>
        <w:r>
          <w:rPr>
            <w:noProof/>
            <w:webHidden/>
          </w:rPr>
          <w:fldChar w:fldCharType="separate"/>
        </w:r>
        <w:r>
          <w:rPr>
            <w:noProof/>
            <w:webHidden/>
          </w:rPr>
          <w:t>7</w:t>
        </w:r>
        <w:r>
          <w:rPr>
            <w:noProof/>
            <w:webHidden/>
          </w:rPr>
          <w:fldChar w:fldCharType="end"/>
        </w:r>
      </w:hyperlink>
    </w:p>
    <w:p w14:paraId="1FC1EC07" w14:textId="3F207294" w:rsidR="009F0780" w:rsidRDefault="009F0780">
      <w:pPr>
        <w:pStyle w:val="TOC3"/>
        <w:tabs>
          <w:tab w:val="right" w:leader="dot" w:pos="8573"/>
        </w:tabs>
        <w:rPr>
          <w:rFonts w:eastAsiaTheme="minorEastAsia" w:cstheme="minorBidi"/>
          <w:smallCaps w:val="0"/>
          <w:noProof/>
          <w:sz w:val="24"/>
          <w:szCs w:val="24"/>
        </w:rPr>
      </w:pPr>
      <w:hyperlink w:anchor="_Toc35111439" w:history="1">
        <w:r w:rsidRPr="00D26846">
          <w:rPr>
            <w:rStyle w:val="Hyperlink"/>
            <w:noProof/>
          </w:rPr>
          <w:t>CREATE-DELETE</w:t>
        </w:r>
        <w:r>
          <w:rPr>
            <w:noProof/>
            <w:webHidden/>
          </w:rPr>
          <w:tab/>
        </w:r>
        <w:r>
          <w:rPr>
            <w:noProof/>
            <w:webHidden/>
          </w:rPr>
          <w:fldChar w:fldCharType="begin"/>
        </w:r>
        <w:r>
          <w:rPr>
            <w:noProof/>
            <w:webHidden/>
          </w:rPr>
          <w:instrText xml:space="preserve"> PAGEREF _Toc35111439 \h </w:instrText>
        </w:r>
        <w:r>
          <w:rPr>
            <w:noProof/>
            <w:webHidden/>
          </w:rPr>
        </w:r>
        <w:r>
          <w:rPr>
            <w:noProof/>
            <w:webHidden/>
          </w:rPr>
          <w:fldChar w:fldCharType="separate"/>
        </w:r>
        <w:r>
          <w:rPr>
            <w:noProof/>
            <w:webHidden/>
          </w:rPr>
          <w:t>7</w:t>
        </w:r>
        <w:r>
          <w:rPr>
            <w:noProof/>
            <w:webHidden/>
          </w:rPr>
          <w:fldChar w:fldCharType="end"/>
        </w:r>
      </w:hyperlink>
    </w:p>
    <w:p w14:paraId="6D889DE2" w14:textId="779DBBD6" w:rsidR="009F0780" w:rsidRDefault="009F0780">
      <w:pPr>
        <w:pStyle w:val="TOC3"/>
        <w:tabs>
          <w:tab w:val="right" w:leader="dot" w:pos="8573"/>
        </w:tabs>
        <w:rPr>
          <w:rFonts w:eastAsiaTheme="minorEastAsia" w:cstheme="minorBidi"/>
          <w:smallCaps w:val="0"/>
          <w:noProof/>
          <w:sz w:val="24"/>
          <w:szCs w:val="24"/>
        </w:rPr>
      </w:pPr>
      <w:hyperlink w:anchor="_Toc35111440" w:history="1">
        <w:r w:rsidRPr="00D26846">
          <w:rPr>
            <w:rStyle w:val="Hyperlink"/>
            <w:noProof/>
          </w:rPr>
          <w:t>SET-REMOVE</w:t>
        </w:r>
        <w:r>
          <w:rPr>
            <w:noProof/>
            <w:webHidden/>
          </w:rPr>
          <w:tab/>
        </w:r>
        <w:r>
          <w:rPr>
            <w:noProof/>
            <w:webHidden/>
          </w:rPr>
          <w:fldChar w:fldCharType="begin"/>
        </w:r>
        <w:r>
          <w:rPr>
            <w:noProof/>
            <w:webHidden/>
          </w:rPr>
          <w:instrText xml:space="preserve"> PAGEREF _Toc35111440 \h </w:instrText>
        </w:r>
        <w:r>
          <w:rPr>
            <w:noProof/>
            <w:webHidden/>
          </w:rPr>
        </w:r>
        <w:r>
          <w:rPr>
            <w:noProof/>
            <w:webHidden/>
          </w:rPr>
          <w:fldChar w:fldCharType="separate"/>
        </w:r>
        <w:r>
          <w:rPr>
            <w:noProof/>
            <w:webHidden/>
          </w:rPr>
          <w:t>8</w:t>
        </w:r>
        <w:r>
          <w:rPr>
            <w:noProof/>
            <w:webHidden/>
          </w:rPr>
          <w:fldChar w:fldCharType="end"/>
        </w:r>
      </w:hyperlink>
    </w:p>
    <w:p w14:paraId="2D1DE309" w14:textId="1BD9F35B" w:rsidR="009F0780" w:rsidRDefault="009F0780">
      <w:pPr>
        <w:pStyle w:val="TOC3"/>
        <w:tabs>
          <w:tab w:val="right" w:leader="dot" w:pos="8573"/>
        </w:tabs>
        <w:rPr>
          <w:rFonts w:eastAsiaTheme="minorEastAsia" w:cstheme="minorBidi"/>
          <w:smallCaps w:val="0"/>
          <w:noProof/>
          <w:sz w:val="24"/>
          <w:szCs w:val="24"/>
        </w:rPr>
      </w:pPr>
      <w:hyperlink w:anchor="_Toc35111441" w:history="1">
        <w:r w:rsidRPr="00D26846">
          <w:rPr>
            <w:rStyle w:val="Hyperlink"/>
            <w:noProof/>
          </w:rPr>
          <w:t>MATCH</w:t>
        </w:r>
        <w:r>
          <w:rPr>
            <w:noProof/>
            <w:webHidden/>
          </w:rPr>
          <w:tab/>
        </w:r>
        <w:r>
          <w:rPr>
            <w:noProof/>
            <w:webHidden/>
          </w:rPr>
          <w:fldChar w:fldCharType="begin"/>
        </w:r>
        <w:r>
          <w:rPr>
            <w:noProof/>
            <w:webHidden/>
          </w:rPr>
          <w:instrText xml:space="preserve"> PAGEREF _Toc35111441 \h </w:instrText>
        </w:r>
        <w:r>
          <w:rPr>
            <w:noProof/>
            <w:webHidden/>
          </w:rPr>
        </w:r>
        <w:r>
          <w:rPr>
            <w:noProof/>
            <w:webHidden/>
          </w:rPr>
          <w:fldChar w:fldCharType="separate"/>
        </w:r>
        <w:r>
          <w:rPr>
            <w:noProof/>
            <w:webHidden/>
          </w:rPr>
          <w:t>8</w:t>
        </w:r>
        <w:r>
          <w:rPr>
            <w:noProof/>
            <w:webHidden/>
          </w:rPr>
          <w:fldChar w:fldCharType="end"/>
        </w:r>
      </w:hyperlink>
    </w:p>
    <w:p w14:paraId="6E9B9487" w14:textId="7CCEE387" w:rsidR="009F0780" w:rsidRDefault="009F0780">
      <w:pPr>
        <w:pStyle w:val="TOC3"/>
        <w:tabs>
          <w:tab w:val="right" w:leader="dot" w:pos="8573"/>
        </w:tabs>
        <w:rPr>
          <w:rFonts w:eastAsiaTheme="minorEastAsia" w:cstheme="minorBidi"/>
          <w:smallCaps w:val="0"/>
          <w:noProof/>
          <w:sz w:val="24"/>
          <w:szCs w:val="24"/>
        </w:rPr>
      </w:pPr>
      <w:hyperlink w:anchor="_Toc35111442" w:history="1">
        <w:r w:rsidRPr="00D26846">
          <w:rPr>
            <w:rStyle w:val="Hyperlink"/>
            <w:noProof/>
          </w:rPr>
          <w:t>RETURN</w:t>
        </w:r>
        <w:r>
          <w:rPr>
            <w:noProof/>
            <w:webHidden/>
          </w:rPr>
          <w:tab/>
        </w:r>
        <w:r>
          <w:rPr>
            <w:noProof/>
            <w:webHidden/>
          </w:rPr>
          <w:fldChar w:fldCharType="begin"/>
        </w:r>
        <w:r>
          <w:rPr>
            <w:noProof/>
            <w:webHidden/>
          </w:rPr>
          <w:instrText xml:space="preserve"> PAGEREF _Toc35111442 \h </w:instrText>
        </w:r>
        <w:r>
          <w:rPr>
            <w:noProof/>
            <w:webHidden/>
          </w:rPr>
        </w:r>
        <w:r>
          <w:rPr>
            <w:noProof/>
            <w:webHidden/>
          </w:rPr>
          <w:fldChar w:fldCharType="separate"/>
        </w:r>
        <w:r>
          <w:rPr>
            <w:noProof/>
            <w:webHidden/>
          </w:rPr>
          <w:t>8</w:t>
        </w:r>
        <w:r>
          <w:rPr>
            <w:noProof/>
            <w:webHidden/>
          </w:rPr>
          <w:fldChar w:fldCharType="end"/>
        </w:r>
      </w:hyperlink>
    </w:p>
    <w:p w14:paraId="619DEB16" w14:textId="2FCE477E" w:rsidR="009F0780" w:rsidRDefault="009F0780">
      <w:pPr>
        <w:pStyle w:val="TOC3"/>
        <w:tabs>
          <w:tab w:val="right" w:leader="dot" w:pos="8573"/>
        </w:tabs>
        <w:rPr>
          <w:rFonts w:eastAsiaTheme="minorEastAsia" w:cstheme="minorBidi"/>
          <w:smallCaps w:val="0"/>
          <w:noProof/>
          <w:sz w:val="24"/>
          <w:szCs w:val="24"/>
        </w:rPr>
      </w:pPr>
      <w:hyperlink w:anchor="_Toc35111443" w:history="1">
        <w:r w:rsidRPr="00D26846">
          <w:rPr>
            <w:rStyle w:val="Hyperlink"/>
            <w:noProof/>
          </w:rPr>
          <w:t>WHERE</w:t>
        </w:r>
        <w:r>
          <w:rPr>
            <w:noProof/>
            <w:webHidden/>
          </w:rPr>
          <w:tab/>
        </w:r>
        <w:r>
          <w:rPr>
            <w:noProof/>
            <w:webHidden/>
          </w:rPr>
          <w:fldChar w:fldCharType="begin"/>
        </w:r>
        <w:r>
          <w:rPr>
            <w:noProof/>
            <w:webHidden/>
          </w:rPr>
          <w:instrText xml:space="preserve"> PAGEREF _Toc35111443 \h </w:instrText>
        </w:r>
        <w:r>
          <w:rPr>
            <w:noProof/>
            <w:webHidden/>
          </w:rPr>
        </w:r>
        <w:r>
          <w:rPr>
            <w:noProof/>
            <w:webHidden/>
          </w:rPr>
          <w:fldChar w:fldCharType="separate"/>
        </w:r>
        <w:r>
          <w:rPr>
            <w:noProof/>
            <w:webHidden/>
          </w:rPr>
          <w:t>9</w:t>
        </w:r>
        <w:r>
          <w:rPr>
            <w:noProof/>
            <w:webHidden/>
          </w:rPr>
          <w:fldChar w:fldCharType="end"/>
        </w:r>
      </w:hyperlink>
    </w:p>
    <w:p w14:paraId="0250A880" w14:textId="514D5F3D" w:rsidR="009F0780" w:rsidRDefault="009F0780">
      <w:pPr>
        <w:pStyle w:val="TOC3"/>
        <w:tabs>
          <w:tab w:val="right" w:leader="dot" w:pos="8573"/>
        </w:tabs>
        <w:rPr>
          <w:rFonts w:eastAsiaTheme="minorEastAsia" w:cstheme="minorBidi"/>
          <w:smallCaps w:val="0"/>
          <w:noProof/>
          <w:sz w:val="24"/>
          <w:szCs w:val="24"/>
        </w:rPr>
      </w:pPr>
      <w:hyperlink w:anchor="_Toc35111444" w:history="1">
        <w:r w:rsidRPr="00D26846">
          <w:rPr>
            <w:rStyle w:val="Hyperlink"/>
            <w:noProof/>
            <w:lang w:val="es-ES"/>
          </w:rPr>
          <w:t>ORDER BY</w:t>
        </w:r>
        <w:r>
          <w:rPr>
            <w:noProof/>
            <w:webHidden/>
          </w:rPr>
          <w:tab/>
        </w:r>
        <w:r>
          <w:rPr>
            <w:noProof/>
            <w:webHidden/>
          </w:rPr>
          <w:fldChar w:fldCharType="begin"/>
        </w:r>
        <w:r>
          <w:rPr>
            <w:noProof/>
            <w:webHidden/>
          </w:rPr>
          <w:instrText xml:space="preserve"> PAGEREF _Toc35111444 \h </w:instrText>
        </w:r>
        <w:r>
          <w:rPr>
            <w:noProof/>
            <w:webHidden/>
          </w:rPr>
        </w:r>
        <w:r>
          <w:rPr>
            <w:noProof/>
            <w:webHidden/>
          </w:rPr>
          <w:fldChar w:fldCharType="separate"/>
        </w:r>
        <w:r>
          <w:rPr>
            <w:noProof/>
            <w:webHidden/>
          </w:rPr>
          <w:t>9</w:t>
        </w:r>
        <w:r>
          <w:rPr>
            <w:noProof/>
            <w:webHidden/>
          </w:rPr>
          <w:fldChar w:fldCharType="end"/>
        </w:r>
      </w:hyperlink>
    </w:p>
    <w:p w14:paraId="6B5CF37D" w14:textId="68ED1599" w:rsidR="009F0780" w:rsidRDefault="009F0780">
      <w:pPr>
        <w:pStyle w:val="TOC3"/>
        <w:tabs>
          <w:tab w:val="right" w:leader="dot" w:pos="8573"/>
        </w:tabs>
        <w:rPr>
          <w:rFonts w:eastAsiaTheme="minorEastAsia" w:cstheme="minorBidi"/>
          <w:smallCaps w:val="0"/>
          <w:noProof/>
          <w:sz w:val="24"/>
          <w:szCs w:val="24"/>
        </w:rPr>
      </w:pPr>
      <w:hyperlink w:anchor="_Toc35111445" w:history="1">
        <w:r w:rsidRPr="00D26846">
          <w:rPr>
            <w:rStyle w:val="Hyperlink"/>
            <w:noProof/>
            <w:lang w:val="en-US"/>
          </w:rPr>
          <w:t>LIMIT</w:t>
        </w:r>
        <w:r>
          <w:rPr>
            <w:noProof/>
            <w:webHidden/>
          </w:rPr>
          <w:tab/>
        </w:r>
        <w:r>
          <w:rPr>
            <w:noProof/>
            <w:webHidden/>
          </w:rPr>
          <w:fldChar w:fldCharType="begin"/>
        </w:r>
        <w:r>
          <w:rPr>
            <w:noProof/>
            <w:webHidden/>
          </w:rPr>
          <w:instrText xml:space="preserve"> PAGEREF _Toc35111445 \h </w:instrText>
        </w:r>
        <w:r>
          <w:rPr>
            <w:noProof/>
            <w:webHidden/>
          </w:rPr>
        </w:r>
        <w:r>
          <w:rPr>
            <w:noProof/>
            <w:webHidden/>
          </w:rPr>
          <w:fldChar w:fldCharType="separate"/>
        </w:r>
        <w:r>
          <w:rPr>
            <w:noProof/>
            <w:webHidden/>
          </w:rPr>
          <w:t>9</w:t>
        </w:r>
        <w:r>
          <w:rPr>
            <w:noProof/>
            <w:webHidden/>
          </w:rPr>
          <w:fldChar w:fldCharType="end"/>
        </w:r>
      </w:hyperlink>
    </w:p>
    <w:p w14:paraId="67F5FD11" w14:textId="56F1F0A6" w:rsidR="009F0780" w:rsidRDefault="009F0780">
      <w:pPr>
        <w:pStyle w:val="TOC3"/>
        <w:tabs>
          <w:tab w:val="right" w:leader="dot" w:pos="8573"/>
        </w:tabs>
        <w:rPr>
          <w:rFonts w:eastAsiaTheme="minorEastAsia" w:cstheme="minorBidi"/>
          <w:smallCaps w:val="0"/>
          <w:noProof/>
          <w:sz w:val="24"/>
          <w:szCs w:val="24"/>
        </w:rPr>
      </w:pPr>
      <w:hyperlink w:anchor="_Toc35111446" w:history="1">
        <w:r w:rsidRPr="00D26846">
          <w:rPr>
            <w:rStyle w:val="Hyperlink"/>
            <w:noProof/>
            <w:lang w:val="en-US"/>
          </w:rPr>
          <w:t>WITH</w:t>
        </w:r>
        <w:r>
          <w:rPr>
            <w:noProof/>
            <w:webHidden/>
          </w:rPr>
          <w:tab/>
        </w:r>
        <w:r>
          <w:rPr>
            <w:noProof/>
            <w:webHidden/>
          </w:rPr>
          <w:fldChar w:fldCharType="begin"/>
        </w:r>
        <w:r>
          <w:rPr>
            <w:noProof/>
            <w:webHidden/>
          </w:rPr>
          <w:instrText xml:space="preserve"> PAGEREF _Toc35111446 \h </w:instrText>
        </w:r>
        <w:r>
          <w:rPr>
            <w:noProof/>
            <w:webHidden/>
          </w:rPr>
        </w:r>
        <w:r>
          <w:rPr>
            <w:noProof/>
            <w:webHidden/>
          </w:rPr>
          <w:fldChar w:fldCharType="separate"/>
        </w:r>
        <w:r>
          <w:rPr>
            <w:noProof/>
            <w:webHidden/>
          </w:rPr>
          <w:t>9</w:t>
        </w:r>
        <w:r>
          <w:rPr>
            <w:noProof/>
            <w:webHidden/>
          </w:rPr>
          <w:fldChar w:fldCharType="end"/>
        </w:r>
      </w:hyperlink>
    </w:p>
    <w:p w14:paraId="62FA7347" w14:textId="7C03903A" w:rsidR="009F0780" w:rsidRDefault="009F0780">
      <w:pPr>
        <w:pStyle w:val="TOC3"/>
        <w:tabs>
          <w:tab w:val="right" w:leader="dot" w:pos="8573"/>
        </w:tabs>
        <w:rPr>
          <w:rFonts w:eastAsiaTheme="minorEastAsia" w:cstheme="minorBidi"/>
          <w:smallCaps w:val="0"/>
          <w:noProof/>
          <w:sz w:val="24"/>
          <w:szCs w:val="24"/>
        </w:rPr>
      </w:pPr>
      <w:hyperlink w:anchor="_Toc35111447" w:history="1">
        <w:r w:rsidRPr="00D26846">
          <w:rPr>
            <w:rStyle w:val="Hyperlink"/>
            <w:noProof/>
          </w:rPr>
          <w:t>UNION</w:t>
        </w:r>
        <w:r>
          <w:rPr>
            <w:noProof/>
            <w:webHidden/>
          </w:rPr>
          <w:tab/>
        </w:r>
        <w:r>
          <w:rPr>
            <w:noProof/>
            <w:webHidden/>
          </w:rPr>
          <w:fldChar w:fldCharType="begin"/>
        </w:r>
        <w:r>
          <w:rPr>
            <w:noProof/>
            <w:webHidden/>
          </w:rPr>
          <w:instrText xml:space="preserve"> PAGEREF _Toc35111447 \h </w:instrText>
        </w:r>
        <w:r>
          <w:rPr>
            <w:noProof/>
            <w:webHidden/>
          </w:rPr>
        </w:r>
        <w:r>
          <w:rPr>
            <w:noProof/>
            <w:webHidden/>
          </w:rPr>
          <w:fldChar w:fldCharType="separate"/>
        </w:r>
        <w:r>
          <w:rPr>
            <w:noProof/>
            <w:webHidden/>
          </w:rPr>
          <w:t>9</w:t>
        </w:r>
        <w:r>
          <w:rPr>
            <w:noProof/>
            <w:webHidden/>
          </w:rPr>
          <w:fldChar w:fldCharType="end"/>
        </w:r>
      </w:hyperlink>
    </w:p>
    <w:p w14:paraId="3D255F88" w14:textId="2795DB07" w:rsidR="009F0780" w:rsidRDefault="009F0780">
      <w:pPr>
        <w:pStyle w:val="TOC3"/>
        <w:tabs>
          <w:tab w:val="right" w:leader="dot" w:pos="8573"/>
        </w:tabs>
        <w:rPr>
          <w:rFonts w:eastAsiaTheme="minorEastAsia" w:cstheme="minorBidi"/>
          <w:smallCaps w:val="0"/>
          <w:noProof/>
          <w:sz w:val="24"/>
          <w:szCs w:val="24"/>
        </w:rPr>
      </w:pPr>
      <w:hyperlink w:anchor="_Toc35111448" w:history="1">
        <w:r w:rsidRPr="00D26846">
          <w:rPr>
            <w:rStyle w:val="Hyperlink"/>
            <w:noProof/>
            <w:lang w:val="en-US"/>
          </w:rPr>
          <w:t>FOREACH</w:t>
        </w:r>
        <w:r>
          <w:rPr>
            <w:noProof/>
            <w:webHidden/>
          </w:rPr>
          <w:tab/>
        </w:r>
        <w:r>
          <w:rPr>
            <w:noProof/>
            <w:webHidden/>
          </w:rPr>
          <w:fldChar w:fldCharType="begin"/>
        </w:r>
        <w:r>
          <w:rPr>
            <w:noProof/>
            <w:webHidden/>
          </w:rPr>
          <w:instrText xml:space="preserve"> PAGEREF _Toc35111448 \h </w:instrText>
        </w:r>
        <w:r>
          <w:rPr>
            <w:noProof/>
            <w:webHidden/>
          </w:rPr>
        </w:r>
        <w:r>
          <w:rPr>
            <w:noProof/>
            <w:webHidden/>
          </w:rPr>
          <w:fldChar w:fldCharType="separate"/>
        </w:r>
        <w:r>
          <w:rPr>
            <w:noProof/>
            <w:webHidden/>
          </w:rPr>
          <w:t>9</w:t>
        </w:r>
        <w:r>
          <w:rPr>
            <w:noProof/>
            <w:webHidden/>
          </w:rPr>
          <w:fldChar w:fldCharType="end"/>
        </w:r>
      </w:hyperlink>
    </w:p>
    <w:p w14:paraId="5DCEBE18" w14:textId="765C0F96" w:rsidR="009F0780" w:rsidRDefault="009F0780">
      <w:pPr>
        <w:pStyle w:val="TOC2"/>
        <w:tabs>
          <w:tab w:val="right" w:leader="dot" w:pos="8573"/>
        </w:tabs>
        <w:rPr>
          <w:rFonts w:eastAsiaTheme="minorEastAsia" w:cstheme="minorBidi"/>
          <w:b w:val="0"/>
          <w:bCs w:val="0"/>
          <w:smallCaps w:val="0"/>
          <w:noProof/>
          <w:sz w:val="24"/>
          <w:szCs w:val="24"/>
        </w:rPr>
      </w:pPr>
      <w:hyperlink w:anchor="_Toc35111449" w:history="1">
        <w:r w:rsidRPr="00D26846">
          <w:rPr>
            <w:rStyle w:val="Hyperlink"/>
            <w:noProof/>
          </w:rPr>
          <w:t>Replicación</w:t>
        </w:r>
        <w:r>
          <w:rPr>
            <w:noProof/>
            <w:webHidden/>
          </w:rPr>
          <w:tab/>
        </w:r>
        <w:r>
          <w:rPr>
            <w:noProof/>
            <w:webHidden/>
          </w:rPr>
          <w:fldChar w:fldCharType="begin"/>
        </w:r>
        <w:r>
          <w:rPr>
            <w:noProof/>
            <w:webHidden/>
          </w:rPr>
          <w:instrText xml:space="preserve"> PAGEREF _Toc35111449 \h </w:instrText>
        </w:r>
        <w:r>
          <w:rPr>
            <w:noProof/>
            <w:webHidden/>
          </w:rPr>
        </w:r>
        <w:r>
          <w:rPr>
            <w:noProof/>
            <w:webHidden/>
          </w:rPr>
          <w:fldChar w:fldCharType="separate"/>
        </w:r>
        <w:r>
          <w:rPr>
            <w:noProof/>
            <w:webHidden/>
          </w:rPr>
          <w:t>10</w:t>
        </w:r>
        <w:r>
          <w:rPr>
            <w:noProof/>
            <w:webHidden/>
          </w:rPr>
          <w:fldChar w:fldCharType="end"/>
        </w:r>
      </w:hyperlink>
    </w:p>
    <w:p w14:paraId="5F5F88D1" w14:textId="14DC4312" w:rsidR="009F0780" w:rsidRDefault="009F0780">
      <w:pPr>
        <w:pStyle w:val="TOC1"/>
        <w:tabs>
          <w:tab w:val="right" w:leader="dot" w:pos="8573"/>
        </w:tabs>
        <w:rPr>
          <w:rFonts w:eastAsiaTheme="minorEastAsia" w:cstheme="minorBidi"/>
          <w:b w:val="0"/>
          <w:bCs w:val="0"/>
          <w:caps w:val="0"/>
          <w:noProof/>
          <w:sz w:val="24"/>
          <w:szCs w:val="24"/>
          <w:u w:val="none"/>
        </w:rPr>
      </w:pPr>
      <w:hyperlink w:anchor="_Toc35111450" w:history="1">
        <w:r w:rsidRPr="00D26846">
          <w:rPr>
            <w:rStyle w:val="Hyperlink"/>
            <w:noProof/>
          </w:rPr>
          <w:t>Demostración</w:t>
        </w:r>
        <w:r>
          <w:rPr>
            <w:noProof/>
            <w:webHidden/>
          </w:rPr>
          <w:tab/>
        </w:r>
        <w:r>
          <w:rPr>
            <w:noProof/>
            <w:webHidden/>
          </w:rPr>
          <w:fldChar w:fldCharType="begin"/>
        </w:r>
        <w:r>
          <w:rPr>
            <w:noProof/>
            <w:webHidden/>
          </w:rPr>
          <w:instrText xml:space="preserve"> PAGEREF _Toc35111450 \h </w:instrText>
        </w:r>
        <w:r>
          <w:rPr>
            <w:noProof/>
            <w:webHidden/>
          </w:rPr>
        </w:r>
        <w:r>
          <w:rPr>
            <w:noProof/>
            <w:webHidden/>
          </w:rPr>
          <w:fldChar w:fldCharType="separate"/>
        </w:r>
        <w:r>
          <w:rPr>
            <w:noProof/>
            <w:webHidden/>
          </w:rPr>
          <w:t>11</w:t>
        </w:r>
        <w:r>
          <w:rPr>
            <w:noProof/>
            <w:webHidden/>
          </w:rPr>
          <w:fldChar w:fldCharType="end"/>
        </w:r>
      </w:hyperlink>
    </w:p>
    <w:p w14:paraId="6F109B8E" w14:textId="31031E22" w:rsidR="009F0780" w:rsidRDefault="009F0780">
      <w:pPr>
        <w:pStyle w:val="TOC2"/>
        <w:tabs>
          <w:tab w:val="right" w:leader="dot" w:pos="8573"/>
        </w:tabs>
        <w:rPr>
          <w:rFonts w:eastAsiaTheme="minorEastAsia" w:cstheme="minorBidi"/>
          <w:b w:val="0"/>
          <w:bCs w:val="0"/>
          <w:smallCaps w:val="0"/>
          <w:noProof/>
          <w:sz w:val="24"/>
          <w:szCs w:val="24"/>
        </w:rPr>
      </w:pPr>
      <w:hyperlink w:anchor="_Toc35111451" w:history="1">
        <w:r w:rsidRPr="00D26846">
          <w:rPr>
            <w:rStyle w:val="Hyperlink"/>
            <w:noProof/>
            <w:lang w:val="es-ES"/>
          </w:rPr>
          <w:t>Primera parte</w:t>
        </w:r>
        <w:r>
          <w:rPr>
            <w:noProof/>
            <w:webHidden/>
          </w:rPr>
          <w:tab/>
        </w:r>
        <w:r>
          <w:rPr>
            <w:noProof/>
            <w:webHidden/>
          </w:rPr>
          <w:fldChar w:fldCharType="begin"/>
        </w:r>
        <w:r>
          <w:rPr>
            <w:noProof/>
            <w:webHidden/>
          </w:rPr>
          <w:instrText xml:space="preserve"> PAGEREF _Toc35111451 \h </w:instrText>
        </w:r>
        <w:r>
          <w:rPr>
            <w:noProof/>
            <w:webHidden/>
          </w:rPr>
        </w:r>
        <w:r>
          <w:rPr>
            <w:noProof/>
            <w:webHidden/>
          </w:rPr>
          <w:fldChar w:fldCharType="separate"/>
        </w:r>
        <w:r>
          <w:rPr>
            <w:noProof/>
            <w:webHidden/>
          </w:rPr>
          <w:t>11</w:t>
        </w:r>
        <w:r>
          <w:rPr>
            <w:noProof/>
            <w:webHidden/>
          </w:rPr>
          <w:fldChar w:fldCharType="end"/>
        </w:r>
      </w:hyperlink>
    </w:p>
    <w:p w14:paraId="6B2C8A6C" w14:textId="3EDB3AF0" w:rsidR="009F0780" w:rsidRDefault="009F0780">
      <w:pPr>
        <w:pStyle w:val="TOC2"/>
        <w:tabs>
          <w:tab w:val="right" w:leader="dot" w:pos="8573"/>
        </w:tabs>
        <w:rPr>
          <w:rFonts w:eastAsiaTheme="minorEastAsia" w:cstheme="minorBidi"/>
          <w:b w:val="0"/>
          <w:bCs w:val="0"/>
          <w:smallCaps w:val="0"/>
          <w:noProof/>
          <w:sz w:val="24"/>
          <w:szCs w:val="24"/>
        </w:rPr>
      </w:pPr>
      <w:hyperlink w:anchor="_Toc35111452" w:history="1">
        <w:r w:rsidRPr="00D26846">
          <w:rPr>
            <w:rStyle w:val="Hyperlink"/>
            <w:noProof/>
            <w:lang w:val="es-ES"/>
          </w:rPr>
          <w:t>Segunda parte</w:t>
        </w:r>
        <w:r>
          <w:rPr>
            <w:noProof/>
            <w:webHidden/>
          </w:rPr>
          <w:tab/>
        </w:r>
        <w:r>
          <w:rPr>
            <w:noProof/>
            <w:webHidden/>
          </w:rPr>
          <w:fldChar w:fldCharType="begin"/>
        </w:r>
        <w:r>
          <w:rPr>
            <w:noProof/>
            <w:webHidden/>
          </w:rPr>
          <w:instrText xml:space="preserve"> PAGEREF _Toc35111452 \h </w:instrText>
        </w:r>
        <w:r>
          <w:rPr>
            <w:noProof/>
            <w:webHidden/>
          </w:rPr>
        </w:r>
        <w:r>
          <w:rPr>
            <w:noProof/>
            <w:webHidden/>
          </w:rPr>
          <w:fldChar w:fldCharType="separate"/>
        </w:r>
        <w:r>
          <w:rPr>
            <w:noProof/>
            <w:webHidden/>
          </w:rPr>
          <w:t>14</w:t>
        </w:r>
        <w:r>
          <w:rPr>
            <w:noProof/>
            <w:webHidden/>
          </w:rPr>
          <w:fldChar w:fldCharType="end"/>
        </w:r>
      </w:hyperlink>
    </w:p>
    <w:p w14:paraId="26C74A8C" w14:textId="6C77274C" w:rsidR="009F0780" w:rsidRDefault="009F0780">
      <w:pPr>
        <w:pStyle w:val="TOC1"/>
        <w:tabs>
          <w:tab w:val="right" w:leader="dot" w:pos="8573"/>
        </w:tabs>
        <w:rPr>
          <w:rFonts w:eastAsiaTheme="minorEastAsia" w:cstheme="minorBidi"/>
          <w:b w:val="0"/>
          <w:bCs w:val="0"/>
          <w:caps w:val="0"/>
          <w:noProof/>
          <w:sz w:val="24"/>
          <w:szCs w:val="24"/>
          <w:u w:val="none"/>
        </w:rPr>
      </w:pPr>
      <w:hyperlink w:anchor="_Toc35111453" w:history="1">
        <w:r w:rsidRPr="00D26846">
          <w:rPr>
            <w:rStyle w:val="Hyperlink"/>
            <w:noProof/>
            <w:lang w:val="es-ES"/>
          </w:rPr>
          <w:t>Conclusiones</w:t>
        </w:r>
        <w:r>
          <w:rPr>
            <w:noProof/>
            <w:webHidden/>
          </w:rPr>
          <w:tab/>
        </w:r>
        <w:r>
          <w:rPr>
            <w:noProof/>
            <w:webHidden/>
          </w:rPr>
          <w:fldChar w:fldCharType="begin"/>
        </w:r>
        <w:r>
          <w:rPr>
            <w:noProof/>
            <w:webHidden/>
          </w:rPr>
          <w:instrText xml:space="preserve"> PAGEREF _Toc35111453 \h </w:instrText>
        </w:r>
        <w:r>
          <w:rPr>
            <w:noProof/>
            <w:webHidden/>
          </w:rPr>
        </w:r>
        <w:r>
          <w:rPr>
            <w:noProof/>
            <w:webHidden/>
          </w:rPr>
          <w:fldChar w:fldCharType="separate"/>
        </w:r>
        <w:r>
          <w:rPr>
            <w:noProof/>
            <w:webHidden/>
          </w:rPr>
          <w:t>19</w:t>
        </w:r>
        <w:r>
          <w:rPr>
            <w:noProof/>
            <w:webHidden/>
          </w:rPr>
          <w:fldChar w:fldCharType="end"/>
        </w:r>
      </w:hyperlink>
    </w:p>
    <w:p w14:paraId="46839355" w14:textId="6FB31643" w:rsidR="009F0780" w:rsidRDefault="009F0780">
      <w:pPr>
        <w:pStyle w:val="TOC1"/>
        <w:tabs>
          <w:tab w:val="right" w:leader="dot" w:pos="8573"/>
        </w:tabs>
        <w:rPr>
          <w:rFonts w:eastAsiaTheme="minorEastAsia" w:cstheme="minorBidi"/>
          <w:b w:val="0"/>
          <w:bCs w:val="0"/>
          <w:caps w:val="0"/>
          <w:noProof/>
          <w:sz w:val="24"/>
          <w:szCs w:val="24"/>
          <w:u w:val="none"/>
        </w:rPr>
      </w:pPr>
      <w:hyperlink w:anchor="_Toc35111454" w:history="1">
        <w:r w:rsidRPr="00D26846">
          <w:rPr>
            <w:rStyle w:val="Hyperlink"/>
            <w:noProof/>
          </w:rPr>
          <w:t>Bibliografía</w:t>
        </w:r>
        <w:r>
          <w:rPr>
            <w:noProof/>
            <w:webHidden/>
          </w:rPr>
          <w:tab/>
        </w:r>
        <w:r>
          <w:rPr>
            <w:noProof/>
            <w:webHidden/>
          </w:rPr>
          <w:fldChar w:fldCharType="begin"/>
        </w:r>
        <w:r>
          <w:rPr>
            <w:noProof/>
            <w:webHidden/>
          </w:rPr>
          <w:instrText xml:space="preserve"> PAGEREF _Toc35111454 \h </w:instrText>
        </w:r>
        <w:r>
          <w:rPr>
            <w:noProof/>
            <w:webHidden/>
          </w:rPr>
        </w:r>
        <w:r>
          <w:rPr>
            <w:noProof/>
            <w:webHidden/>
          </w:rPr>
          <w:fldChar w:fldCharType="separate"/>
        </w:r>
        <w:r>
          <w:rPr>
            <w:noProof/>
            <w:webHidden/>
          </w:rPr>
          <w:t>20</w:t>
        </w:r>
        <w:r>
          <w:rPr>
            <w:noProof/>
            <w:webHidden/>
          </w:rPr>
          <w:fldChar w:fldCharType="end"/>
        </w:r>
      </w:hyperlink>
    </w:p>
    <w:p w14:paraId="4EFBFA35" w14:textId="40B7FFBE" w:rsidR="00C363D4" w:rsidRDefault="00C363D4" w:rsidP="002E61FB">
      <w:pPr>
        <w:rPr>
          <w:rFonts w:asciiTheme="majorHAnsi" w:eastAsiaTheme="majorEastAsia" w:hAnsiTheme="majorHAnsi" w:cstheme="majorBidi"/>
          <w:b/>
          <w:caps/>
          <w:sz w:val="50"/>
          <w:szCs w:val="32"/>
          <w:lang w:val="en-US"/>
        </w:rPr>
      </w:pPr>
      <w:r>
        <w:rPr>
          <w:lang w:val="en-US"/>
        </w:rPr>
        <w:fldChar w:fldCharType="end"/>
      </w:r>
      <w:r>
        <w:rPr>
          <w:lang w:val="en-US"/>
        </w:rPr>
        <w:br w:type="page"/>
      </w:r>
    </w:p>
    <w:p w14:paraId="3757DAA4" w14:textId="134B68B1" w:rsidR="00EE2A06" w:rsidRPr="009B467A" w:rsidRDefault="00EE2A06" w:rsidP="002E61FB">
      <w:pPr>
        <w:pStyle w:val="Heading1"/>
      </w:pPr>
      <w:bookmarkStart w:id="4" w:name="_Toc35111427"/>
      <w:r w:rsidRPr="009B467A">
        <w:lastRenderedPageBreak/>
        <w:t>Problema Existente</w:t>
      </w:r>
      <w:bookmarkEnd w:id="4"/>
    </w:p>
    <w:p w14:paraId="2C49D852" w14:textId="65645470" w:rsidR="00EE2A06" w:rsidRPr="002E61FB" w:rsidRDefault="009B467A" w:rsidP="002E61FB">
      <w:r w:rsidRPr="002E61FB">
        <w:t>Las bases de datos relacionales almacenan información estructurada de forma rígida en forma de tablas. Para aprovechar completamente las características de estas bases de datos el diseño de tablas debe normalizarse hasta alcanzar la forma normal deseada.</w:t>
      </w:r>
    </w:p>
    <w:p w14:paraId="550835BC" w14:textId="17E596CD" w:rsidR="009B467A" w:rsidRDefault="009B467A" w:rsidP="002E61FB">
      <w:r w:rsidRPr="002E61FB">
        <w:t>La información organizada en tablas se relaciona</w:t>
      </w:r>
      <w:r>
        <w:t xml:space="preserve"> mediante las operaciones proporcionadas por el álgebra relacional.</w:t>
      </w:r>
    </w:p>
    <w:p w14:paraId="5DD6F9AF" w14:textId="33109278" w:rsidR="009B467A" w:rsidRDefault="009B467A" w:rsidP="002E61FB">
      <w:r>
        <w:t>Esta estructura, aunque idónea para garantizar la consistencia y la no duplicidad de información no es la más adecuada para todas las necesidades. Algunos de los problemas que plantea son los siguientes:</w:t>
      </w:r>
    </w:p>
    <w:p w14:paraId="1DCFC92E" w14:textId="2D6CE8CF" w:rsidR="009B467A" w:rsidRDefault="009B467A" w:rsidP="002E61FB">
      <w:pPr>
        <w:pStyle w:val="ListParagraph"/>
        <w:numPr>
          <w:ilvl w:val="0"/>
          <w:numId w:val="15"/>
        </w:numPr>
      </w:pPr>
      <w:r>
        <w:t>Las uniones o relaciones entre tablas son operaciones del álgebra relacional que deben ejecutarse cada vez que se consulte la relación.</w:t>
      </w:r>
    </w:p>
    <w:p w14:paraId="462C2A56" w14:textId="4C61C927" w:rsidR="009B467A" w:rsidRDefault="009B467A" w:rsidP="002E61FB">
      <w:pPr>
        <w:pStyle w:val="ListParagraph"/>
      </w:pPr>
      <w:r>
        <w:t>Para evitar hacer esto en ocasiones se suele recurrir a des-normalizar las tablas lo cual rompe con los principios de diseño de las bases de datos relacionales.</w:t>
      </w:r>
    </w:p>
    <w:p w14:paraId="5E6EC518" w14:textId="70137031" w:rsidR="009B467A" w:rsidRDefault="009B467A" w:rsidP="002E61FB">
      <w:pPr>
        <w:pStyle w:val="ListParagraph"/>
        <w:numPr>
          <w:ilvl w:val="0"/>
          <w:numId w:val="15"/>
        </w:numPr>
      </w:pPr>
      <w:r>
        <w:t>Ejecutar una unión entre tablas es equivalente a buscar valores procedentes de una tabla en otra lo cual tampoco es eficiente.</w:t>
      </w:r>
    </w:p>
    <w:p w14:paraId="34C3FC77" w14:textId="1C26A52C" w:rsidR="009B467A" w:rsidRDefault="009B467A" w:rsidP="002E61FB">
      <w:pPr>
        <w:pStyle w:val="ListParagraph"/>
        <w:numPr>
          <w:ilvl w:val="0"/>
          <w:numId w:val="15"/>
        </w:numPr>
      </w:pPr>
      <w:r>
        <w:t>La creación de ciertos tipos de índices necesarios para buscar conjuntos de datos por clave puede no se óptima para buscar datos únicos. Debemos de ser conscientes en todo momento a la hora de crear nuevos índices de la forma en la que los datos serán buscados para cada clave.</w:t>
      </w:r>
    </w:p>
    <w:p w14:paraId="119B3798" w14:textId="098E469E" w:rsidR="00CF4E3F" w:rsidRDefault="00CF4E3F" w:rsidP="002E61FB">
      <w:pPr>
        <w:pStyle w:val="ListParagraph"/>
        <w:numPr>
          <w:ilvl w:val="0"/>
          <w:numId w:val="15"/>
        </w:numPr>
      </w:pPr>
      <w:r>
        <w:t>Las bases de datos relacionales se vuelven cada vez más lentas al realizar las operaciones de relación cuantos más datos hay almacenados en la base de datos.</w:t>
      </w:r>
    </w:p>
    <w:p w14:paraId="27FC7D6F" w14:textId="7A94ED1F" w:rsidR="00C363D4" w:rsidRPr="009B467A" w:rsidRDefault="00CF4E3F" w:rsidP="002E61FB">
      <w:r>
        <w:t>Como conclusión podemos destacar que las bases de datos relacionales presentan problemas de rendimiento a la hora de realizar búsquedas que hacen uso de relaciones entre tablas.</w:t>
      </w:r>
    </w:p>
    <w:p w14:paraId="2A08B04A" w14:textId="77777777" w:rsidR="0059456A" w:rsidRDefault="00CF4E3F" w:rsidP="002E61FB">
      <w:r>
        <w:t xml:space="preserve">Estos problemas no son solo propios de las bases de datos relacionales. Suceden también en otras bases de datos NoSQL como las documentales o las orientas a clave valor. Estas bases de datos están especializadas para almacenar otros tipos de información como documentos o </w:t>
      </w:r>
      <w:r w:rsidR="0059456A">
        <w:t>archivos</w:t>
      </w:r>
      <w:r>
        <w:t xml:space="preserve"> de </w:t>
      </w:r>
      <w:r w:rsidR="0059456A">
        <w:t>gran tamaño</w:t>
      </w:r>
      <w:r>
        <w:t>.</w:t>
      </w:r>
      <w:r w:rsidR="0059456A">
        <w:t xml:space="preserve"> No obstante, todas ellas son lentas a la hora de manejar relaciones de datos. </w:t>
      </w:r>
    </w:p>
    <w:p w14:paraId="2D4DD939" w14:textId="4085BD7F" w:rsidR="00CF4E3F" w:rsidRDefault="0059456A" w:rsidP="002E61FB">
      <w:r>
        <w:t>También es importante destacar que los lenguajes de consultas que estas otras bases de datos utilizan no están adecuados para manejar relaciones con una sintaxis suficientemente expresiva.</w:t>
      </w:r>
    </w:p>
    <w:p w14:paraId="68C01604" w14:textId="51290266" w:rsidR="00C363D4" w:rsidRPr="009B467A" w:rsidRDefault="00C363D4" w:rsidP="002E61FB">
      <w:r w:rsidRPr="009B467A">
        <w:br w:type="page"/>
      </w:r>
    </w:p>
    <w:p w14:paraId="2C198586" w14:textId="77777777" w:rsidR="00C363D4" w:rsidRDefault="00C363D4" w:rsidP="002E61FB">
      <w:pPr>
        <w:pStyle w:val="Heading1"/>
      </w:pPr>
      <w:bookmarkStart w:id="5" w:name="_Toc35111428"/>
      <w:r>
        <w:lastRenderedPageBreak/>
        <w:t>Solución</w:t>
      </w:r>
      <w:bookmarkEnd w:id="5"/>
    </w:p>
    <w:p w14:paraId="624B4DD8" w14:textId="0A78965A" w:rsidR="00EE2A06" w:rsidRDefault="0059456A" w:rsidP="002E61FB">
      <w:r>
        <w:t>Las bases de datos orientadas a grafos tratan las relaciones como su principal activo. En lugar de centrarse en la forma en la que los datos son almacenados: tablas, documentos, columnas… se centran en las relaciones que existen entre ellos.</w:t>
      </w:r>
    </w:p>
    <w:p w14:paraId="4F2CA195" w14:textId="335A8555" w:rsidR="0059456A" w:rsidRDefault="0059456A" w:rsidP="002E61FB">
      <w:r>
        <w:t xml:space="preserve">Su rapidez a la hora de manipular las relaciones proviene de la forma en la que se busca la información. En otros tipos de bases de datos de información debe de ser buscada mediante búsquedas secuenciales, binarias si la información está ordenada o por medio de índices. En el caso de las bases de datos orientadas a grafos las relaciones son directas, cada nodo contendrá punteros </w:t>
      </w:r>
      <w:r w:rsidR="007F0058">
        <w:t>a las relaciones de las que participa y estas contendrán punteros a los nodos con los que el participante está relacionado de forma directa.</w:t>
      </w:r>
    </w:p>
    <w:p w14:paraId="32B9E360" w14:textId="104A9129" w:rsidR="007F0058" w:rsidRDefault="007F0058" w:rsidP="002E61FB">
      <w:r>
        <w:t>Esta forma de relacionar datos mediante dos indirecciones es mucho más escalable que hacerlo mediante una búsqueda o que impedir crear relaciones directas por medio del propio lenguaje de consultas. Esto se traduce a que el aumento del coste de realizar las consultas será lineal con respecto a la cantidad de datos existente sin importar la cantidad de relaciones que haya que resolver.</w:t>
      </w:r>
    </w:p>
    <w:p w14:paraId="17AF9E2D" w14:textId="67E469FD" w:rsidR="007F0058" w:rsidRDefault="007F0058" w:rsidP="002E61FB">
      <w:pPr>
        <w:pStyle w:val="Heading2"/>
      </w:pPr>
      <w:bookmarkStart w:id="6" w:name="_Toc35111429"/>
      <w:r>
        <w:t>Características adicionales</w:t>
      </w:r>
      <w:bookmarkEnd w:id="6"/>
    </w:p>
    <w:p w14:paraId="3F1BC10C" w14:textId="3BB11C54" w:rsidR="007F0058" w:rsidRDefault="007F0058" w:rsidP="002E61FB">
      <w:r>
        <w:t>Las bases de datos orientadas a grafos suponen algo más que un cambio en la forma de almacenar la información.</w:t>
      </w:r>
      <w:r w:rsidR="00F9390D">
        <w:t xml:space="preserve"> También proporcionan mejores técnicas de visualización de la información pensadas para visualizar grafos con los que se pueda interactuar.</w:t>
      </w:r>
    </w:p>
    <w:p w14:paraId="14989850" w14:textId="05119B73" w:rsidR="00F9390D" w:rsidRDefault="00F9390D" w:rsidP="002E61FB">
      <w:r>
        <w:t>No obstante, su característica más relevante es la de proporcionar nuevos lenguajes de consultas orientados a manipular relaciones. En el caso de neo4j este lenguaje es Cypher, pero otras bases de datos proporcionan lenguajes de consultas similares como es el caso de GSQL para la base de datos TigerGraph.</w:t>
      </w:r>
    </w:p>
    <w:p w14:paraId="0F854E84" w14:textId="370F8F71" w:rsidR="00E61288" w:rsidRDefault="00E61288" w:rsidP="002E61FB">
      <w:r>
        <w:t>Mediante este cambio de mentalidad que las bases de datos orientadas a grafos proporcionan y ayudados por las herramientas que ofrecen se puede de forma sencilla realizar acciones como:</w:t>
      </w:r>
    </w:p>
    <w:p w14:paraId="6319885F" w14:textId="08FFEFBC" w:rsidR="00E61288" w:rsidRDefault="00E61288" w:rsidP="002E61FB">
      <w:pPr>
        <w:pStyle w:val="ListParagraph"/>
        <w:numPr>
          <w:ilvl w:val="0"/>
          <w:numId w:val="17"/>
        </w:numPr>
      </w:pPr>
      <w:r>
        <w:t>Averiguar el modelo habitual de las relaciones entre dos elementos. Lo cual nos permitiría:</w:t>
      </w:r>
    </w:p>
    <w:p w14:paraId="5D9CAB81" w14:textId="31071B29" w:rsidR="00E61288" w:rsidRDefault="00E61288" w:rsidP="002E61FB">
      <w:pPr>
        <w:pStyle w:val="ListParagraph"/>
        <w:numPr>
          <w:ilvl w:val="1"/>
          <w:numId w:val="17"/>
        </w:numPr>
      </w:pPr>
      <w:r>
        <w:t>Identificar elementos que se comportan de forma distinta para poder indagar en la razón por la que lo hacen. (Detección de fraude o usuarios maliciosos)</w:t>
      </w:r>
    </w:p>
    <w:p w14:paraId="78A9BDEC" w14:textId="35FD0C22" w:rsidR="00E61288" w:rsidRDefault="00E61288" w:rsidP="002E61FB">
      <w:pPr>
        <w:pStyle w:val="ListParagraph"/>
        <w:numPr>
          <w:ilvl w:val="1"/>
          <w:numId w:val="17"/>
        </w:numPr>
      </w:pPr>
      <w:r>
        <w:t>Identificar elementos similares. (permitiría por ejemplo realizar recomendaciones a un usuario en base a lo que los otros usuarios que se comportan como él estén haciendo)</w:t>
      </w:r>
    </w:p>
    <w:p w14:paraId="47C74067" w14:textId="6B755800" w:rsidR="00E61288" w:rsidRDefault="00E61288" w:rsidP="002E61FB">
      <w:pPr>
        <w:pStyle w:val="ListParagraph"/>
        <w:numPr>
          <w:ilvl w:val="0"/>
          <w:numId w:val="17"/>
        </w:numPr>
      </w:pPr>
      <w:r>
        <w:t>Predicción de atributos en base a los nuevos flujos de relaciones.</w:t>
      </w:r>
    </w:p>
    <w:p w14:paraId="6E9EA5C8" w14:textId="034232C9" w:rsidR="00E61288" w:rsidRDefault="00E61288" w:rsidP="002E61FB">
      <w:pPr>
        <w:pStyle w:val="ListParagraph"/>
        <w:numPr>
          <w:ilvl w:val="0"/>
          <w:numId w:val="17"/>
        </w:numPr>
      </w:pPr>
      <w:r>
        <w:t>Crear agrupaciones de modelos similares dentro de una misma relación.</w:t>
      </w:r>
    </w:p>
    <w:p w14:paraId="4353E8AA" w14:textId="77777777" w:rsidR="00E61288" w:rsidRDefault="007F0058" w:rsidP="002E61FB">
      <w:pPr>
        <w:pStyle w:val="Heading2"/>
      </w:pPr>
      <w:bookmarkStart w:id="7" w:name="_Toc35111430"/>
      <w:r>
        <w:lastRenderedPageBreak/>
        <w:t>Desventajas</w:t>
      </w:r>
      <w:bookmarkEnd w:id="7"/>
    </w:p>
    <w:p w14:paraId="2964351E" w14:textId="77777777" w:rsidR="004071A2" w:rsidRDefault="004071A2" w:rsidP="002E61FB">
      <w:r>
        <w:t>Casa tipo de base de datos tiene ciertas ventajas sobre el resto sin ser ninguna la solución ideal para todos los problemas.</w:t>
      </w:r>
    </w:p>
    <w:p w14:paraId="5B33BC40" w14:textId="624571E2" w:rsidR="004071A2" w:rsidRDefault="00526407" w:rsidP="002E61FB">
      <w:r>
        <w:rPr>
          <w:lang w:val="es-ES"/>
        </w:rPr>
        <w:t>Se recomienda que el tamaño de los nodos sea lo menor posible no siendo aptas</w:t>
      </w:r>
      <w:r w:rsidR="004071A2">
        <w:t xml:space="preserve"> para almacenar archivos de gran tamaño.</w:t>
      </w:r>
    </w:p>
    <w:p w14:paraId="57E692D9" w14:textId="1BB64B64" w:rsidR="004071A2" w:rsidRDefault="00526407" w:rsidP="002E61FB">
      <w:r>
        <w:rPr>
          <w:lang w:val="es-ES"/>
        </w:rPr>
        <w:t>La resolución de las consultas no es transaccional</w:t>
      </w:r>
      <w:r w:rsidR="004071A2">
        <w:t>. Es decir, si los datos cambian mientras la consulta se realiza no sabremos cuales se nos proporcionarán, los que existían antes comenzar la consulta o los que existían después del cambio.</w:t>
      </w:r>
    </w:p>
    <w:p w14:paraId="088DFF92" w14:textId="46F5C27D" w:rsidR="00612369" w:rsidRPr="00612369" w:rsidRDefault="00612369" w:rsidP="002E61FB">
      <w:r>
        <w:t>Cuando estas bases de datos se escalan no son capaces de proporcionar consistencia, aunque si tolerancia a particiones y alta disponibilidad. La falta de consistencia implica que puede que dos consultas consecutivas no proporcionen la misma información de forma momentánea, aunque sí vayan a hacerlo eventualmente en el futuro.</w:t>
      </w:r>
    </w:p>
    <w:p w14:paraId="1C64D548" w14:textId="6AC9B9B7" w:rsidR="00EE2A06" w:rsidRPr="009B467A" w:rsidRDefault="00EE2A06" w:rsidP="002E61FB">
      <w:pPr>
        <w:pStyle w:val="Heading2"/>
      </w:pPr>
      <w:r w:rsidRPr="009B467A">
        <w:br w:type="page"/>
      </w:r>
    </w:p>
    <w:p w14:paraId="6356E958" w14:textId="1C2220A7" w:rsidR="009B55D2" w:rsidRPr="009B467A" w:rsidRDefault="00C363D4" w:rsidP="002E61FB">
      <w:pPr>
        <w:pStyle w:val="Heading1"/>
      </w:pPr>
      <w:bookmarkStart w:id="8" w:name="_Toc35111431"/>
      <w:r w:rsidRPr="009B467A">
        <w:lastRenderedPageBreak/>
        <w:t>Neo4j</w:t>
      </w:r>
      <w:bookmarkEnd w:id="8"/>
    </w:p>
    <w:p w14:paraId="33E2A4E9" w14:textId="47D0ADC9" w:rsidR="001B1BEF" w:rsidRDefault="001B1BEF" w:rsidP="002E61FB">
      <w:r>
        <w:t xml:space="preserve">Neo4j es una base de datos orientada a grafos de código abierto e implementada en Java. </w:t>
      </w:r>
      <w:r w:rsidRPr="001B1BEF">
        <w:t xml:space="preserve">Como lenguaje de consultas utiliza </w:t>
      </w:r>
      <w:r w:rsidR="009B467A">
        <w:t>C</w:t>
      </w:r>
      <w:r w:rsidR="009B467A" w:rsidRPr="00D11FF0">
        <w:t>yp</w:t>
      </w:r>
      <w:r w:rsidR="009B467A">
        <w:t>h</w:t>
      </w:r>
      <w:r w:rsidR="009B467A" w:rsidRPr="00D11FF0">
        <w:t xml:space="preserve">er </w:t>
      </w:r>
      <w:r w:rsidRPr="001B1BEF">
        <w:t>sobre un socket HTTP</w:t>
      </w:r>
      <w:r>
        <w:t xml:space="preserve"> de modo que desde cualquier otro lenguaje que tenga acceso al stack de red se pueden realizar consultas.</w:t>
      </w:r>
    </w:p>
    <w:p w14:paraId="7E880233" w14:textId="132D3414" w:rsidR="001B1BEF" w:rsidRPr="00D11FF0" w:rsidRDefault="001B1BEF" w:rsidP="002E61FB">
      <w:pPr>
        <w:pStyle w:val="Heading2"/>
      </w:pPr>
      <w:bookmarkStart w:id="9" w:name="_Toc35111432"/>
      <w:r w:rsidRPr="00D11FF0">
        <w:t>Modelo de datos</w:t>
      </w:r>
      <w:bookmarkEnd w:id="9"/>
    </w:p>
    <w:p w14:paraId="42BBECF5" w14:textId="174267F7" w:rsidR="001B1BEF" w:rsidRDefault="00FD52F8" w:rsidP="002E61FB">
      <w:r>
        <w:t>Los datos almacenamos en la base de datos de organizan creando un grafo. Los elementos más relevantes de este grafo son los siguientes:</w:t>
      </w:r>
    </w:p>
    <w:p w14:paraId="699B3DC7" w14:textId="7721A842" w:rsidR="00FD52F8" w:rsidRDefault="00FD52F8" w:rsidP="002E61FB">
      <w:pPr>
        <w:pStyle w:val="Heading3"/>
      </w:pPr>
      <w:bookmarkStart w:id="10" w:name="_Toc35111433"/>
      <w:r>
        <w:t>Nodos</w:t>
      </w:r>
      <w:bookmarkEnd w:id="10"/>
    </w:p>
    <w:p w14:paraId="6140EA74" w14:textId="53EED4E6" w:rsidR="00FD52F8" w:rsidRDefault="00FD52F8" w:rsidP="002E61FB">
      <w:r>
        <w:t>Desde el punto de vista de la orientación a objetos los nodos serían entidades o instancias, desde el punto de vista de las bases de datos relacionales los nodos serían las filas.</w:t>
      </w:r>
    </w:p>
    <w:p w14:paraId="0C6A4D01" w14:textId="181531E4" w:rsidR="00FD52F8" w:rsidRDefault="00FD52F8" w:rsidP="002E61FB">
      <w:r>
        <w:t>Un nodo es la unidad completa mínima manejada por las bases de datos orientadas a grafos. Un nodo podrá tener un conjunto de atributos o pares clave valor de clave y valor conocidos e instanciados.</w:t>
      </w:r>
    </w:p>
    <w:p w14:paraId="78B7EAA8" w14:textId="06042DF7" w:rsidR="009F78B5" w:rsidRDefault="009F78B5" w:rsidP="002E61FB">
      <w:r>
        <w:rPr>
          <w:noProof/>
        </w:rPr>
        <mc:AlternateContent>
          <mc:Choice Requires="wps">
            <w:drawing>
              <wp:anchor distT="0" distB="0" distL="114300" distR="114300" simplePos="0" relativeHeight="251659264" behindDoc="0" locked="0" layoutInCell="1" allowOverlap="1" wp14:anchorId="56C9F34D" wp14:editId="1C957DB6">
                <wp:simplePos x="0" y="0"/>
                <wp:positionH relativeFrom="column">
                  <wp:posOffset>-6203</wp:posOffset>
                </wp:positionH>
                <wp:positionV relativeFrom="paragraph">
                  <wp:posOffset>5079</wp:posOffset>
                </wp:positionV>
                <wp:extent cx="1613535" cy="766689"/>
                <wp:effectExtent l="0" t="0" r="12065" b="8255"/>
                <wp:wrapNone/>
                <wp:docPr id="2" name="Rounded Rectangle 2"/>
                <wp:cNvGraphicFramePr/>
                <a:graphic xmlns:a="http://schemas.openxmlformats.org/drawingml/2006/main">
                  <a:graphicData uri="http://schemas.microsoft.com/office/word/2010/wordprocessingShape">
                    <wps:wsp>
                      <wps:cNvSpPr/>
                      <wps:spPr>
                        <a:xfrm>
                          <a:off x="0" y="0"/>
                          <a:ext cx="1613535" cy="766689"/>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2F3852A" w14:textId="5CAB86E5" w:rsidR="003F76B6" w:rsidRPr="00FD52F8" w:rsidRDefault="00526407" w:rsidP="00526407">
                            <w:pPr>
                              <w:jc w:val="center"/>
                            </w:pPr>
                            <w:proofErr w:type="gramStart"/>
                            <w:r>
                              <w:rPr>
                                <w:lang w:val="es-ES"/>
                              </w:rPr>
                              <w:t>:</w:t>
                            </w:r>
                            <w:r w:rsidR="003F76B6" w:rsidRPr="00FD52F8">
                              <w:t>Persona</w:t>
                            </w:r>
                            <w:proofErr w:type="gramEnd"/>
                          </w:p>
                          <w:p w14:paraId="71CB427E" w14:textId="383830B6" w:rsidR="003F76B6" w:rsidRPr="00FD52F8" w:rsidRDefault="003F76B6" w:rsidP="002E61FB">
                            <w:r>
                              <w:rPr>
                                <w:lang w:val="es-ES"/>
                              </w:rPr>
                              <w:t>n</w:t>
                            </w:r>
                            <w:r w:rsidRPr="00FD52F8">
                              <w:t>ombre: Pepe</w:t>
                            </w:r>
                          </w:p>
                          <w:p w14:paraId="63B1DEA2" w14:textId="5D84D4D2" w:rsidR="003F76B6" w:rsidRPr="00FD52F8" w:rsidRDefault="003F76B6" w:rsidP="002E61FB">
                            <w:r>
                              <w:rPr>
                                <w:lang w:val="es-ES"/>
                              </w:rPr>
                              <w:t>e</w:t>
                            </w:r>
                            <w:r w:rsidRPr="00FD52F8">
                              <w:t>dad: 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C9F34D" id="Rounded Rectangle 2" o:spid="_x0000_s1026" style="position:absolute;left:0;text-align:left;margin-left:-.5pt;margin-top:.4pt;width:127.05pt;height:6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" fillcolor="white [3201]" strokecolor="#a34240 [3209]" strokeweight="1pt">
                <v:stroke joinstyle="miter"/>
                <v:textbox>
                  <w:txbxContent>
                    <w:p w14:paraId="22F3852A" w14:textId="5CAB86E5" w:rsidR="003F76B6" w:rsidRPr="00FD52F8" w:rsidRDefault="00526407" w:rsidP="00526407">
                      <w:pPr>
                        <w:jc w:val="center"/>
                      </w:pPr>
                      <w:proofErr w:type="gramStart"/>
                      <w:r>
                        <w:rPr>
                          <w:lang w:val="es-ES"/>
                        </w:rPr>
                        <w:t>:</w:t>
                      </w:r>
                      <w:r w:rsidR="003F76B6" w:rsidRPr="00FD52F8">
                        <w:t>Persona</w:t>
                      </w:r>
                      <w:proofErr w:type="gramEnd"/>
                    </w:p>
                    <w:p w14:paraId="71CB427E" w14:textId="383830B6" w:rsidR="003F76B6" w:rsidRPr="00FD52F8" w:rsidRDefault="003F76B6" w:rsidP="002E61FB">
                      <w:r>
                        <w:rPr>
                          <w:lang w:val="es-ES"/>
                        </w:rPr>
                        <w:t>n</w:t>
                      </w:r>
                      <w:r w:rsidRPr="00FD52F8">
                        <w:t>ombre: Pepe</w:t>
                      </w:r>
                    </w:p>
                    <w:p w14:paraId="63B1DEA2" w14:textId="5D84D4D2" w:rsidR="003F76B6" w:rsidRPr="00FD52F8" w:rsidRDefault="003F76B6" w:rsidP="002E61FB">
                      <w:r>
                        <w:rPr>
                          <w:lang w:val="es-ES"/>
                        </w:rPr>
                        <w:t>e</w:t>
                      </w:r>
                      <w:r w:rsidRPr="00FD52F8">
                        <w:t>dad: 21</w:t>
                      </w:r>
                    </w:p>
                  </w:txbxContent>
                </v:textbox>
              </v:roundrect>
            </w:pict>
          </mc:Fallback>
        </mc:AlternateContent>
      </w:r>
    </w:p>
    <w:p w14:paraId="14CADBCD" w14:textId="0BACFA1F" w:rsidR="00FD52F8" w:rsidRDefault="00FD52F8" w:rsidP="002E61FB"/>
    <w:p w14:paraId="3FD973F8" w14:textId="765A6E5A" w:rsidR="00FD52F8" w:rsidRDefault="00FD52F8" w:rsidP="002E61FB">
      <w:pPr>
        <w:pStyle w:val="Heading3"/>
      </w:pPr>
    </w:p>
    <w:p w14:paraId="53367FB2" w14:textId="77777777" w:rsidR="0054182D" w:rsidRDefault="0054182D" w:rsidP="002E61FB">
      <w:pPr>
        <w:pStyle w:val="Heading3"/>
      </w:pPr>
    </w:p>
    <w:p w14:paraId="4647049D" w14:textId="611DE712" w:rsidR="00FD52F8" w:rsidRDefault="00FD52F8" w:rsidP="002E61FB">
      <w:pPr>
        <w:pStyle w:val="Heading3"/>
      </w:pPr>
      <w:bookmarkStart w:id="11" w:name="_Toc35111434"/>
      <w:r>
        <w:t>Etiquetas</w:t>
      </w:r>
      <w:bookmarkEnd w:id="11"/>
    </w:p>
    <w:p w14:paraId="4A1597BB" w14:textId="4FC2C83C" w:rsidR="00FD52F8" w:rsidRDefault="00FD52F8" w:rsidP="002E61FB">
      <w:r>
        <w:t>Desde el punto de vista de la orientación a objetos las etiquetas serían las clases, desde el punto de vista de las bases de datos relacionales las etiquetas serían las tablas.</w:t>
      </w:r>
    </w:p>
    <w:p w14:paraId="46AAA842" w14:textId="2537CC74" w:rsidR="00FD52F8" w:rsidRDefault="00FD52F8" w:rsidP="002E61FB">
      <w:r>
        <w:t>Las etiquetas son los distintos tipos de nodos que existirán en la base de datos.</w:t>
      </w:r>
    </w:p>
    <w:p w14:paraId="68AB3A15" w14:textId="7AB9AFD0" w:rsidR="00FD52F8" w:rsidRDefault="00FD52F8" w:rsidP="002E61FB">
      <w:r>
        <w:t>Las etiquetas pueden asignarse y retirarse de los nodos de forma dinámica a lo largo del ciclo de vida de los datos de modo que la instanciación de un nodo no nos compromete con una etiqueta concreta. Adicionalmente un nodo podrá tener asignada más de una etiqueta.</w:t>
      </w:r>
    </w:p>
    <w:p w14:paraId="409AC9EE" w14:textId="79CDC82B" w:rsidR="00545A5F" w:rsidRDefault="002E61FB" w:rsidP="002E61FB">
      <w:r>
        <w:rPr>
          <w:noProof/>
        </w:rPr>
        <mc:AlternateContent>
          <mc:Choice Requires="wps">
            <w:drawing>
              <wp:anchor distT="0" distB="0" distL="114300" distR="114300" simplePos="0" relativeHeight="251665408" behindDoc="0" locked="0" layoutInCell="1" allowOverlap="1" wp14:anchorId="51E79D76" wp14:editId="7557C4D6">
                <wp:simplePos x="0" y="0"/>
                <wp:positionH relativeFrom="column">
                  <wp:posOffset>3784299</wp:posOffset>
                </wp:positionH>
                <wp:positionV relativeFrom="paragraph">
                  <wp:posOffset>59155</wp:posOffset>
                </wp:positionV>
                <wp:extent cx="1613535" cy="1097280"/>
                <wp:effectExtent l="0" t="0" r="12065" b="7620"/>
                <wp:wrapNone/>
                <wp:docPr id="5" name="Rounded Rectangle 5"/>
                <wp:cNvGraphicFramePr/>
                <a:graphic xmlns:a="http://schemas.openxmlformats.org/drawingml/2006/main">
                  <a:graphicData uri="http://schemas.microsoft.com/office/word/2010/wordprocessingShape">
                    <wps:wsp>
                      <wps:cNvSpPr/>
                      <wps:spPr>
                        <a:xfrm>
                          <a:off x="0" y="0"/>
                          <a:ext cx="1613535" cy="10972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0943865" w14:textId="4BD80FB0" w:rsidR="003F76B6" w:rsidRPr="00526407" w:rsidRDefault="00526407" w:rsidP="00526407">
                            <w:pPr>
                              <w:jc w:val="center"/>
                              <w:rPr>
                                <w:sz w:val="22"/>
                                <w:szCs w:val="22"/>
                              </w:rPr>
                            </w:pPr>
                            <w:proofErr w:type="gramStart"/>
                            <w:r w:rsidRPr="00526407">
                              <w:rPr>
                                <w:sz w:val="22"/>
                                <w:szCs w:val="22"/>
                                <w:lang w:val="es-ES"/>
                              </w:rPr>
                              <w:t>:</w:t>
                            </w:r>
                            <w:r w:rsidR="003F76B6" w:rsidRPr="00526407">
                              <w:rPr>
                                <w:sz w:val="22"/>
                                <w:szCs w:val="22"/>
                              </w:rPr>
                              <w:t>Persona</w:t>
                            </w:r>
                            <w:proofErr w:type="gramEnd"/>
                            <w:r w:rsidR="003F76B6" w:rsidRPr="00526407">
                              <w:rPr>
                                <w:sz w:val="22"/>
                                <w:szCs w:val="22"/>
                              </w:rPr>
                              <w:t>:</w:t>
                            </w:r>
                            <w:r>
                              <w:rPr>
                                <w:sz w:val="22"/>
                                <w:szCs w:val="22"/>
                                <w:lang w:val="es-ES"/>
                              </w:rPr>
                              <w:t xml:space="preserve"> :</w:t>
                            </w:r>
                            <w:r w:rsidR="003F76B6" w:rsidRPr="00526407">
                              <w:rPr>
                                <w:sz w:val="22"/>
                                <w:szCs w:val="22"/>
                              </w:rPr>
                              <w:t>Trabajador</w:t>
                            </w:r>
                          </w:p>
                          <w:p w14:paraId="51441D28" w14:textId="16476CAC" w:rsidR="003F76B6" w:rsidRPr="00526407" w:rsidRDefault="003F76B6" w:rsidP="002E61FB">
                            <w:pPr>
                              <w:rPr>
                                <w:sz w:val="22"/>
                                <w:szCs w:val="22"/>
                              </w:rPr>
                            </w:pPr>
                            <w:r w:rsidRPr="00526407">
                              <w:rPr>
                                <w:sz w:val="22"/>
                                <w:szCs w:val="22"/>
                                <w:lang w:val="es-ES"/>
                              </w:rPr>
                              <w:t>n</w:t>
                            </w:r>
                            <w:r w:rsidRPr="00526407">
                              <w:rPr>
                                <w:sz w:val="22"/>
                                <w:szCs w:val="22"/>
                              </w:rPr>
                              <w:t>ombre: Pepe</w:t>
                            </w:r>
                          </w:p>
                          <w:p w14:paraId="3D1F76A7" w14:textId="7C7B3E51" w:rsidR="003F76B6" w:rsidRPr="00526407" w:rsidRDefault="003F76B6" w:rsidP="002E61FB">
                            <w:pPr>
                              <w:rPr>
                                <w:sz w:val="22"/>
                                <w:szCs w:val="22"/>
                              </w:rPr>
                            </w:pPr>
                            <w:r w:rsidRPr="00526407">
                              <w:rPr>
                                <w:sz w:val="22"/>
                                <w:szCs w:val="22"/>
                                <w:lang w:val="es-ES"/>
                              </w:rPr>
                              <w:t>e</w:t>
                            </w:r>
                            <w:r w:rsidRPr="00526407">
                              <w:rPr>
                                <w:sz w:val="22"/>
                                <w:szCs w:val="22"/>
                              </w:rPr>
                              <w:t>dad: 21</w:t>
                            </w:r>
                          </w:p>
                          <w:p w14:paraId="54D30D9A" w14:textId="2B91E556" w:rsidR="003F76B6" w:rsidRPr="00526407" w:rsidRDefault="003F76B6" w:rsidP="002E61FB">
                            <w:pPr>
                              <w:rPr>
                                <w:sz w:val="22"/>
                                <w:szCs w:val="22"/>
                              </w:rPr>
                            </w:pPr>
                            <w:r w:rsidRPr="00526407">
                              <w:rPr>
                                <w:sz w:val="22"/>
                                <w:szCs w:val="22"/>
                                <w:lang w:val="es-ES"/>
                              </w:rPr>
                              <w:t>t</w:t>
                            </w:r>
                            <w:r w:rsidRPr="00526407">
                              <w:rPr>
                                <w:sz w:val="22"/>
                                <w:szCs w:val="22"/>
                              </w:rPr>
                              <w:t>rabajo: Panadero</w:t>
                            </w:r>
                          </w:p>
                          <w:p w14:paraId="3FBDC069" w14:textId="08BFB3B7" w:rsidR="003F76B6" w:rsidRPr="00526407" w:rsidRDefault="003F76B6" w:rsidP="002E61FB">
                            <w:pPr>
                              <w:rPr>
                                <w:sz w:val="22"/>
                                <w:szCs w:val="22"/>
                              </w:rPr>
                            </w:pPr>
                            <w:r w:rsidRPr="00526407">
                              <w:rPr>
                                <w:sz w:val="22"/>
                                <w:szCs w:val="22"/>
                                <w:lang w:val="es-ES"/>
                              </w:rPr>
                              <w:t>l</w:t>
                            </w:r>
                            <w:r w:rsidRPr="00526407">
                              <w:rPr>
                                <w:sz w:val="22"/>
                                <w:szCs w:val="22"/>
                              </w:rPr>
                              <w:t>ugar: Pontevedra</w:t>
                            </w:r>
                          </w:p>
                          <w:p w14:paraId="0FA555A3" w14:textId="77777777" w:rsidR="003F76B6" w:rsidRDefault="003F76B6" w:rsidP="002E61FB"/>
                          <w:p w14:paraId="4F6D9F1C" w14:textId="77777777" w:rsidR="003F76B6" w:rsidRPr="00FD52F8" w:rsidRDefault="003F76B6" w:rsidP="002E61F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E79D76" id="Rounded Rectangle 5" o:spid="_x0000_s1027" style="position:absolute;left:0;text-align:left;margin-left:298pt;margin-top:4.65pt;width:127.05pt;height:86.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" fillcolor="white [3201]" strokecolor="#a34240 [3209]" strokeweight="1pt">
                <v:stroke joinstyle="miter"/>
                <v:textbox>
                  <w:txbxContent>
                    <w:p w14:paraId="00943865" w14:textId="4BD80FB0" w:rsidR="003F76B6" w:rsidRPr="00526407" w:rsidRDefault="00526407" w:rsidP="00526407">
                      <w:pPr>
                        <w:jc w:val="center"/>
                        <w:rPr>
                          <w:sz w:val="22"/>
                          <w:szCs w:val="22"/>
                        </w:rPr>
                      </w:pPr>
                      <w:proofErr w:type="gramStart"/>
                      <w:r w:rsidRPr="00526407">
                        <w:rPr>
                          <w:sz w:val="22"/>
                          <w:szCs w:val="22"/>
                          <w:lang w:val="es-ES"/>
                        </w:rPr>
                        <w:t>:</w:t>
                      </w:r>
                      <w:r w:rsidR="003F76B6" w:rsidRPr="00526407">
                        <w:rPr>
                          <w:sz w:val="22"/>
                          <w:szCs w:val="22"/>
                        </w:rPr>
                        <w:t>Persona</w:t>
                      </w:r>
                      <w:proofErr w:type="gramEnd"/>
                      <w:r w:rsidR="003F76B6" w:rsidRPr="00526407">
                        <w:rPr>
                          <w:sz w:val="22"/>
                          <w:szCs w:val="22"/>
                        </w:rPr>
                        <w:t>:</w:t>
                      </w:r>
                      <w:r>
                        <w:rPr>
                          <w:sz w:val="22"/>
                          <w:szCs w:val="22"/>
                          <w:lang w:val="es-ES"/>
                        </w:rPr>
                        <w:t xml:space="preserve"> :</w:t>
                      </w:r>
                      <w:r w:rsidR="003F76B6" w:rsidRPr="00526407">
                        <w:rPr>
                          <w:sz w:val="22"/>
                          <w:szCs w:val="22"/>
                        </w:rPr>
                        <w:t>Trabajador</w:t>
                      </w:r>
                    </w:p>
                    <w:p w14:paraId="51441D28" w14:textId="16476CAC" w:rsidR="003F76B6" w:rsidRPr="00526407" w:rsidRDefault="003F76B6" w:rsidP="002E61FB">
                      <w:pPr>
                        <w:rPr>
                          <w:sz w:val="22"/>
                          <w:szCs w:val="22"/>
                        </w:rPr>
                      </w:pPr>
                      <w:r w:rsidRPr="00526407">
                        <w:rPr>
                          <w:sz w:val="22"/>
                          <w:szCs w:val="22"/>
                          <w:lang w:val="es-ES"/>
                        </w:rPr>
                        <w:t>n</w:t>
                      </w:r>
                      <w:r w:rsidRPr="00526407">
                        <w:rPr>
                          <w:sz w:val="22"/>
                          <w:szCs w:val="22"/>
                        </w:rPr>
                        <w:t>ombre: Pepe</w:t>
                      </w:r>
                    </w:p>
                    <w:p w14:paraId="3D1F76A7" w14:textId="7C7B3E51" w:rsidR="003F76B6" w:rsidRPr="00526407" w:rsidRDefault="003F76B6" w:rsidP="002E61FB">
                      <w:pPr>
                        <w:rPr>
                          <w:sz w:val="22"/>
                          <w:szCs w:val="22"/>
                        </w:rPr>
                      </w:pPr>
                      <w:r w:rsidRPr="00526407">
                        <w:rPr>
                          <w:sz w:val="22"/>
                          <w:szCs w:val="22"/>
                          <w:lang w:val="es-ES"/>
                        </w:rPr>
                        <w:t>e</w:t>
                      </w:r>
                      <w:r w:rsidRPr="00526407">
                        <w:rPr>
                          <w:sz w:val="22"/>
                          <w:szCs w:val="22"/>
                        </w:rPr>
                        <w:t>dad: 21</w:t>
                      </w:r>
                    </w:p>
                    <w:p w14:paraId="54D30D9A" w14:textId="2B91E556" w:rsidR="003F76B6" w:rsidRPr="00526407" w:rsidRDefault="003F76B6" w:rsidP="002E61FB">
                      <w:pPr>
                        <w:rPr>
                          <w:sz w:val="22"/>
                          <w:szCs w:val="22"/>
                        </w:rPr>
                      </w:pPr>
                      <w:r w:rsidRPr="00526407">
                        <w:rPr>
                          <w:sz w:val="22"/>
                          <w:szCs w:val="22"/>
                          <w:lang w:val="es-ES"/>
                        </w:rPr>
                        <w:t>t</w:t>
                      </w:r>
                      <w:r w:rsidRPr="00526407">
                        <w:rPr>
                          <w:sz w:val="22"/>
                          <w:szCs w:val="22"/>
                        </w:rPr>
                        <w:t>rabajo: Panadero</w:t>
                      </w:r>
                    </w:p>
                    <w:p w14:paraId="3FBDC069" w14:textId="08BFB3B7" w:rsidR="003F76B6" w:rsidRPr="00526407" w:rsidRDefault="003F76B6" w:rsidP="002E61FB">
                      <w:pPr>
                        <w:rPr>
                          <w:sz w:val="22"/>
                          <w:szCs w:val="22"/>
                        </w:rPr>
                      </w:pPr>
                      <w:r w:rsidRPr="00526407">
                        <w:rPr>
                          <w:sz w:val="22"/>
                          <w:szCs w:val="22"/>
                          <w:lang w:val="es-ES"/>
                        </w:rPr>
                        <w:t>l</w:t>
                      </w:r>
                      <w:r w:rsidRPr="00526407">
                        <w:rPr>
                          <w:sz w:val="22"/>
                          <w:szCs w:val="22"/>
                        </w:rPr>
                        <w:t>ugar: Pontevedra</w:t>
                      </w:r>
                    </w:p>
                    <w:p w14:paraId="0FA555A3" w14:textId="77777777" w:rsidR="003F76B6" w:rsidRDefault="003F76B6" w:rsidP="002E61FB"/>
                    <w:p w14:paraId="4F6D9F1C" w14:textId="77777777" w:rsidR="003F76B6" w:rsidRPr="00FD52F8" w:rsidRDefault="003F76B6" w:rsidP="002E61FB"/>
                  </w:txbxContent>
                </v:textbox>
              </v:roundrect>
            </w:pict>
          </mc:Fallback>
        </mc:AlternateContent>
      </w:r>
      <w:r w:rsidR="009F78B5">
        <w:rPr>
          <w:noProof/>
        </w:rPr>
        <mc:AlternateContent>
          <mc:Choice Requires="wps">
            <w:drawing>
              <wp:anchor distT="0" distB="0" distL="114300" distR="114300" simplePos="0" relativeHeight="251663360" behindDoc="0" locked="0" layoutInCell="1" allowOverlap="1" wp14:anchorId="48A7A8A2" wp14:editId="00DC489D">
                <wp:simplePos x="0" y="0"/>
                <wp:positionH relativeFrom="column">
                  <wp:posOffset>1914384</wp:posOffset>
                </wp:positionH>
                <wp:positionV relativeFrom="paragraph">
                  <wp:posOffset>56515</wp:posOffset>
                </wp:positionV>
                <wp:extent cx="1613535" cy="721995"/>
                <wp:effectExtent l="0" t="0" r="12065" b="14605"/>
                <wp:wrapNone/>
                <wp:docPr id="4" name="Rounded Rectangle 4"/>
                <wp:cNvGraphicFramePr/>
                <a:graphic xmlns:a="http://schemas.openxmlformats.org/drawingml/2006/main">
                  <a:graphicData uri="http://schemas.microsoft.com/office/word/2010/wordprocessingShape">
                    <wps:wsp>
                      <wps:cNvSpPr/>
                      <wps:spPr>
                        <a:xfrm>
                          <a:off x="0" y="0"/>
                          <a:ext cx="1613535" cy="72199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310C3B2" w14:textId="06A78900" w:rsidR="003F76B6" w:rsidRPr="00526407" w:rsidRDefault="00526407" w:rsidP="00526407">
                            <w:pPr>
                              <w:jc w:val="center"/>
                              <w:rPr>
                                <w:sz w:val="22"/>
                                <w:szCs w:val="22"/>
                              </w:rPr>
                            </w:pPr>
                            <w:proofErr w:type="gramStart"/>
                            <w:r w:rsidRPr="00526407">
                              <w:rPr>
                                <w:sz w:val="22"/>
                                <w:szCs w:val="22"/>
                                <w:lang w:val="es-ES"/>
                              </w:rPr>
                              <w:t>:</w:t>
                            </w:r>
                            <w:r w:rsidR="003F76B6" w:rsidRPr="00526407">
                              <w:rPr>
                                <w:sz w:val="22"/>
                                <w:szCs w:val="22"/>
                              </w:rPr>
                              <w:t>Trabajador</w:t>
                            </w:r>
                            <w:proofErr w:type="gramEnd"/>
                          </w:p>
                          <w:p w14:paraId="5B4F11BB" w14:textId="4B8F4A88" w:rsidR="003F76B6" w:rsidRPr="00526407" w:rsidRDefault="003F76B6" w:rsidP="002E61FB">
                            <w:pPr>
                              <w:rPr>
                                <w:sz w:val="22"/>
                                <w:szCs w:val="22"/>
                              </w:rPr>
                            </w:pPr>
                            <w:r w:rsidRPr="00526407">
                              <w:rPr>
                                <w:sz w:val="22"/>
                                <w:szCs w:val="22"/>
                                <w:lang w:val="es-ES"/>
                              </w:rPr>
                              <w:t>t</w:t>
                            </w:r>
                            <w:r w:rsidRPr="00526407">
                              <w:rPr>
                                <w:sz w:val="22"/>
                                <w:szCs w:val="22"/>
                              </w:rPr>
                              <w:t>rabajo: Panadero</w:t>
                            </w:r>
                          </w:p>
                          <w:p w14:paraId="515AEB40" w14:textId="35C645D0" w:rsidR="003F76B6" w:rsidRPr="00526407" w:rsidRDefault="003F76B6" w:rsidP="002E61FB">
                            <w:pPr>
                              <w:rPr>
                                <w:sz w:val="22"/>
                                <w:szCs w:val="22"/>
                              </w:rPr>
                            </w:pPr>
                            <w:r w:rsidRPr="00526407">
                              <w:rPr>
                                <w:sz w:val="22"/>
                                <w:szCs w:val="22"/>
                                <w:lang w:val="es-ES"/>
                              </w:rPr>
                              <w:t>l</w:t>
                            </w:r>
                            <w:r w:rsidRPr="00526407">
                              <w:rPr>
                                <w:sz w:val="22"/>
                                <w:szCs w:val="22"/>
                              </w:rPr>
                              <w:t>ugar: Pontevedra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A7A8A2" id="Rounded Rectangle 4" o:spid="_x0000_s1028" style="position:absolute;left:0;text-align:left;margin-left:150.75pt;margin-top:4.45pt;width:127.05pt;height:56.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" fillcolor="white [3201]" strokecolor="#a34240 [3209]" strokeweight="1pt">
                <v:stroke joinstyle="miter"/>
                <v:textbox>
                  <w:txbxContent>
                    <w:p w14:paraId="4310C3B2" w14:textId="06A78900" w:rsidR="003F76B6" w:rsidRPr="00526407" w:rsidRDefault="00526407" w:rsidP="00526407">
                      <w:pPr>
                        <w:jc w:val="center"/>
                        <w:rPr>
                          <w:sz w:val="22"/>
                          <w:szCs w:val="22"/>
                        </w:rPr>
                      </w:pPr>
                      <w:proofErr w:type="gramStart"/>
                      <w:r w:rsidRPr="00526407">
                        <w:rPr>
                          <w:sz w:val="22"/>
                          <w:szCs w:val="22"/>
                          <w:lang w:val="es-ES"/>
                        </w:rPr>
                        <w:t>:</w:t>
                      </w:r>
                      <w:r w:rsidR="003F76B6" w:rsidRPr="00526407">
                        <w:rPr>
                          <w:sz w:val="22"/>
                          <w:szCs w:val="22"/>
                        </w:rPr>
                        <w:t>Trabajador</w:t>
                      </w:r>
                      <w:proofErr w:type="gramEnd"/>
                    </w:p>
                    <w:p w14:paraId="5B4F11BB" w14:textId="4B8F4A88" w:rsidR="003F76B6" w:rsidRPr="00526407" w:rsidRDefault="003F76B6" w:rsidP="002E61FB">
                      <w:pPr>
                        <w:rPr>
                          <w:sz w:val="22"/>
                          <w:szCs w:val="22"/>
                        </w:rPr>
                      </w:pPr>
                      <w:r w:rsidRPr="00526407">
                        <w:rPr>
                          <w:sz w:val="22"/>
                          <w:szCs w:val="22"/>
                          <w:lang w:val="es-ES"/>
                        </w:rPr>
                        <w:t>t</w:t>
                      </w:r>
                      <w:r w:rsidRPr="00526407">
                        <w:rPr>
                          <w:sz w:val="22"/>
                          <w:szCs w:val="22"/>
                        </w:rPr>
                        <w:t>rabajo: Panadero</w:t>
                      </w:r>
                    </w:p>
                    <w:p w14:paraId="515AEB40" w14:textId="35C645D0" w:rsidR="003F76B6" w:rsidRPr="00526407" w:rsidRDefault="003F76B6" w:rsidP="002E61FB">
                      <w:pPr>
                        <w:rPr>
                          <w:sz w:val="22"/>
                          <w:szCs w:val="22"/>
                        </w:rPr>
                      </w:pPr>
                      <w:r w:rsidRPr="00526407">
                        <w:rPr>
                          <w:sz w:val="22"/>
                          <w:szCs w:val="22"/>
                          <w:lang w:val="es-ES"/>
                        </w:rPr>
                        <w:t>l</w:t>
                      </w:r>
                      <w:r w:rsidRPr="00526407">
                        <w:rPr>
                          <w:sz w:val="22"/>
                          <w:szCs w:val="22"/>
                        </w:rPr>
                        <w:t>ugar: Pontevedra</w:t>
                      </w:r>
                    </w:p>
                  </w:txbxContent>
                </v:textbox>
              </v:roundrect>
            </w:pict>
          </mc:Fallback>
        </mc:AlternateContent>
      </w:r>
      <w:r w:rsidR="009F78B5">
        <w:rPr>
          <w:noProof/>
        </w:rPr>
        <mc:AlternateContent>
          <mc:Choice Requires="wps">
            <w:drawing>
              <wp:anchor distT="0" distB="0" distL="114300" distR="114300" simplePos="0" relativeHeight="251661312" behindDoc="0" locked="0" layoutInCell="1" allowOverlap="1" wp14:anchorId="59B71ACE" wp14:editId="2E0275D3">
                <wp:simplePos x="0" y="0"/>
                <wp:positionH relativeFrom="column">
                  <wp:posOffset>-4727</wp:posOffset>
                </wp:positionH>
                <wp:positionV relativeFrom="paragraph">
                  <wp:posOffset>56515</wp:posOffset>
                </wp:positionV>
                <wp:extent cx="1613535" cy="722489"/>
                <wp:effectExtent l="0" t="0" r="12065" b="14605"/>
                <wp:wrapNone/>
                <wp:docPr id="3" name="Rounded Rectangle 3"/>
                <wp:cNvGraphicFramePr/>
                <a:graphic xmlns:a="http://schemas.openxmlformats.org/drawingml/2006/main">
                  <a:graphicData uri="http://schemas.microsoft.com/office/word/2010/wordprocessingShape">
                    <wps:wsp>
                      <wps:cNvSpPr/>
                      <wps:spPr>
                        <a:xfrm>
                          <a:off x="0" y="0"/>
                          <a:ext cx="1613535" cy="722489"/>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7B6E302" w14:textId="5BF5E504" w:rsidR="003F76B6" w:rsidRPr="00526407" w:rsidRDefault="00526407" w:rsidP="00526407">
                            <w:pPr>
                              <w:jc w:val="center"/>
                              <w:rPr>
                                <w:sz w:val="22"/>
                                <w:szCs w:val="22"/>
                              </w:rPr>
                            </w:pPr>
                            <w:proofErr w:type="gramStart"/>
                            <w:r w:rsidRPr="00526407">
                              <w:rPr>
                                <w:sz w:val="22"/>
                                <w:szCs w:val="22"/>
                                <w:lang w:val="es-ES"/>
                              </w:rPr>
                              <w:t>:</w:t>
                            </w:r>
                            <w:r w:rsidR="003F76B6" w:rsidRPr="00526407">
                              <w:rPr>
                                <w:sz w:val="22"/>
                                <w:szCs w:val="22"/>
                              </w:rPr>
                              <w:t>Persona</w:t>
                            </w:r>
                            <w:proofErr w:type="gramEnd"/>
                          </w:p>
                          <w:p w14:paraId="5E2F7E05" w14:textId="6F4EDE72" w:rsidR="003F76B6" w:rsidRPr="00526407" w:rsidRDefault="003F76B6" w:rsidP="002E61FB">
                            <w:pPr>
                              <w:rPr>
                                <w:sz w:val="22"/>
                                <w:szCs w:val="22"/>
                              </w:rPr>
                            </w:pPr>
                            <w:r w:rsidRPr="00526407">
                              <w:rPr>
                                <w:sz w:val="22"/>
                                <w:szCs w:val="22"/>
                                <w:lang w:val="es-ES"/>
                              </w:rPr>
                              <w:t>n</w:t>
                            </w:r>
                            <w:r w:rsidRPr="00526407">
                              <w:rPr>
                                <w:sz w:val="22"/>
                                <w:szCs w:val="22"/>
                              </w:rPr>
                              <w:t>ombre: Pepe</w:t>
                            </w:r>
                          </w:p>
                          <w:p w14:paraId="5F026BCB" w14:textId="2AC0A837" w:rsidR="003F76B6" w:rsidRPr="00526407" w:rsidRDefault="003F76B6" w:rsidP="002E61FB">
                            <w:pPr>
                              <w:rPr>
                                <w:sz w:val="22"/>
                                <w:szCs w:val="22"/>
                              </w:rPr>
                            </w:pPr>
                            <w:r w:rsidRPr="00526407">
                              <w:rPr>
                                <w:sz w:val="22"/>
                                <w:szCs w:val="22"/>
                                <w:lang w:val="es-ES"/>
                              </w:rPr>
                              <w:t>e</w:t>
                            </w:r>
                            <w:r w:rsidRPr="00526407">
                              <w:rPr>
                                <w:sz w:val="22"/>
                                <w:szCs w:val="22"/>
                              </w:rPr>
                              <w:t>dad: 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B71ACE" id="Rounded Rectangle 3" o:spid="_x0000_s1029" style="position:absolute;left:0;text-align:left;margin-left:-.35pt;margin-top:4.45pt;width:127.05pt;height:56.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" fillcolor="white [3201]" strokecolor="#a34240 [3209]" strokeweight="1pt">
                <v:stroke joinstyle="miter"/>
                <v:textbox>
                  <w:txbxContent>
                    <w:p w14:paraId="17B6E302" w14:textId="5BF5E504" w:rsidR="003F76B6" w:rsidRPr="00526407" w:rsidRDefault="00526407" w:rsidP="00526407">
                      <w:pPr>
                        <w:jc w:val="center"/>
                        <w:rPr>
                          <w:sz w:val="22"/>
                          <w:szCs w:val="22"/>
                        </w:rPr>
                      </w:pPr>
                      <w:proofErr w:type="gramStart"/>
                      <w:r w:rsidRPr="00526407">
                        <w:rPr>
                          <w:sz w:val="22"/>
                          <w:szCs w:val="22"/>
                          <w:lang w:val="es-ES"/>
                        </w:rPr>
                        <w:t>:</w:t>
                      </w:r>
                      <w:r w:rsidR="003F76B6" w:rsidRPr="00526407">
                        <w:rPr>
                          <w:sz w:val="22"/>
                          <w:szCs w:val="22"/>
                        </w:rPr>
                        <w:t>Persona</w:t>
                      </w:r>
                      <w:proofErr w:type="gramEnd"/>
                    </w:p>
                    <w:p w14:paraId="5E2F7E05" w14:textId="6F4EDE72" w:rsidR="003F76B6" w:rsidRPr="00526407" w:rsidRDefault="003F76B6" w:rsidP="002E61FB">
                      <w:pPr>
                        <w:rPr>
                          <w:sz w:val="22"/>
                          <w:szCs w:val="22"/>
                        </w:rPr>
                      </w:pPr>
                      <w:r w:rsidRPr="00526407">
                        <w:rPr>
                          <w:sz w:val="22"/>
                          <w:szCs w:val="22"/>
                          <w:lang w:val="es-ES"/>
                        </w:rPr>
                        <w:t>n</w:t>
                      </w:r>
                      <w:r w:rsidRPr="00526407">
                        <w:rPr>
                          <w:sz w:val="22"/>
                          <w:szCs w:val="22"/>
                        </w:rPr>
                        <w:t>ombre: Pepe</w:t>
                      </w:r>
                    </w:p>
                    <w:p w14:paraId="5F026BCB" w14:textId="2AC0A837" w:rsidR="003F76B6" w:rsidRPr="00526407" w:rsidRDefault="003F76B6" w:rsidP="002E61FB">
                      <w:pPr>
                        <w:rPr>
                          <w:sz w:val="22"/>
                          <w:szCs w:val="22"/>
                        </w:rPr>
                      </w:pPr>
                      <w:r w:rsidRPr="00526407">
                        <w:rPr>
                          <w:sz w:val="22"/>
                          <w:szCs w:val="22"/>
                          <w:lang w:val="es-ES"/>
                        </w:rPr>
                        <w:t>e</w:t>
                      </w:r>
                      <w:r w:rsidRPr="00526407">
                        <w:rPr>
                          <w:sz w:val="22"/>
                          <w:szCs w:val="22"/>
                        </w:rPr>
                        <w:t>dad: 21</w:t>
                      </w:r>
                    </w:p>
                  </w:txbxContent>
                </v:textbox>
              </v:roundrect>
            </w:pict>
          </mc:Fallback>
        </mc:AlternateContent>
      </w:r>
    </w:p>
    <w:p w14:paraId="2562AA7A" w14:textId="071BB845" w:rsidR="00545A5F" w:rsidRDefault="00545A5F" w:rsidP="002E61FB"/>
    <w:p w14:paraId="3D5241E6" w14:textId="78FB5D3A" w:rsidR="004D6A7D" w:rsidRPr="00FD52F8" w:rsidRDefault="004D6A7D" w:rsidP="002E61FB"/>
    <w:p w14:paraId="0FB8B86C" w14:textId="77777777" w:rsidR="0054182D" w:rsidRDefault="0054182D" w:rsidP="002E61FB"/>
    <w:p w14:paraId="418AE1D4" w14:textId="77777777" w:rsidR="0054182D" w:rsidRDefault="0054182D" w:rsidP="002E61FB"/>
    <w:p w14:paraId="7FFBB23F" w14:textId="77777777" w:rsidR="0054182D" w:rsidRDefault="0054182D" w:rsidP="002E61FB"/>
    <w:p w14:paraId="64CF4A0C" w14:textId="77777777" w:rsidR="0054182D" w:rsidRDefault="0054182D" w:rsidP="002E61FB"/>
    <w:p w14:paraId="717056BD" w14:textId="75F22055" w:rsidR="004D6A7D" w:rsidRDefault="004D6A7D" w:rsidP="002E61FB">
      <w:r>
        <w:t xml:space="preserve">Una etiqueta </w:t>
      </w:r>
      <w:r w:rsidRPr="009F78B5">
        <w:t>puede requerir de la existencia de cero a varios pares de clave valor en el nodo, es decir, puede ocurrir que si una etiqueta no requiere de la existencia de pares de clave valor para los nodos asignados con ella esta pueda ser asignada a cualquier nodo en cualquier momento.</w:t>
      </w:r>
    </w:p>
    <w:p w14:paraId="5A09EA72" w14:textId="0F9B887B" w:rsidR="004D6A7D" w:rsidRDefault="004D6A7D" w:rsidP="002E61FB">
      <w:pPr>
        <w:pStyle w:val="Heading3"/>
      </w:pPr>
      <w:bookmarkStart w:id="12" w:name="_Toc35111435"/>
      <w:r>
        <w:lastRenderedPageBreak/>
        <w:t>Relaciones</w:t>
      </w:r>
      <w:bookmarkEnd w:id="12"/>
    </w:p>
    <w:p w14:paraId="5CCF83B7" w14:textId="22295C0B" w:rsidR="004D6A7D" w:rsidRDefault="004D6A7D" w:rsidP="002E61FB">
      <w:r>
        <w:t>Las relaciones conectan dos etiquetas entre sí. Las relaciones dotan al grafo de una estructura. Las etiquetas relacionadas pueden ser la misma o ser distintas y como máximo pueden ser dos. Todos los nodos dotados con una etiqueta comenzarán a forma parte de todas las relaciones en las que la etiqueta intervenga.</w:t>
      </w:r>
    </w:p>
    <w:p w14:paraId="01E88962" w14:textId="180C1D9C" w:rsidR="004D6A7D" w:rsidRDefault="004D6A7D" w:rsidP="002E61FB">
      <w:r>
        <w:t>Las relaciones son direccionales, es decir, van desde una etiqueta a otra y además pueden tener propiedades. Las propiedades de las etiquetas se asignan a parejas de nodos.</w:t>
      </w:r>
    </w:p>
    <w:p w14:paraId="23D8A278" w14:textId="77777777" w:rsidR="0054182D" w:rsidRDefault="0054182D" w:rsidP="002E61FB"/>
    <w:p w14:paraId="5B698CD8" w14:textId="788395FC" w:rsidR="00C363D4" w:rsidRDefault="009F78B5" w:rsidP="002E61FB">
      <w:r>
        <w:rPr>
          <w:noProof/>
        </w:rPr>
        <mc:AlternateContent>
          <mc:Choice Requires="wps">
            <w:drawing>
              <wp:anchor distT="0" distB="0" distL="114300" distR="114300" simplePos="0" relativeHeight="251667456" behindDoc="0" locked="0" layoutInCell="1" allowOverlap="1" wp14:anchorId="1EDCC12F" wp14:editId="3DD06A28">
                <wp:simplePos x="0" y="0"/>
                <wp:positionH relativeFrom="column">
                  <wp:posOffset>-4727</wp:posOffset>
                </wp:positionH>
                <wp:positionV relativeFrom="paragraph">
                  <wp:posOffset>988</wp:posOffset>
                </wp:positionV>
                <wp:extent cx="1613535" cy="721995"/>
                <wp:effectExtent l="0" t="0" r="12065" b="14605"/>
                <wp:wrapNone/>
                <wp:docPr id="6" name="Rounded Rectangle 6"/>
                <wp:cNvGraphicFramePr/>
                <a:graphic xmlns:a="http://schemas.openxmlformats.org/drawingml/2006/main">
                  <a:graphicData uri="http://schemas.microsoft.com/office/word/2010/wordprocessingShape">
                    <wps:wsp>
                      <wps:cNvSpPr/>
                      <wps:spPr>
                        <a:xfrm>
                          <a:off x="0" y="0"/>
                          <a:ext cx="1613535" cy="72199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B4D2ADC" w14:textId="77777777" w:rsidR="003F76B6" w:rsidRPr="00FD52F8" w:rsidRDefault="003F76B6" w:rsidP="002E61FB">
                            <w:r w:rsidRPr="00FD52F8">
                              <w:t>Persona:</w:t>
                            </w:r>
                          </w:p>
                          <w:p w14:paraId="5A722571" w14:textId="4BFBBC2D" w:rsidR="003F76B6" w:rsidRPr="00FD52F8" w:rsidRDefault="003F76B6" w:rsidP="002E61FB">
                            <w:r>
                              <w:t>n</w:t>
                            </w:r>
                            <w:r w:rsidRPr="00FD52F8">
                              <w:t>ombre: Pepe</w:t>
                            </w:r>
                          </w:p>
                          <w:p w14:paraId="68135310" w14:textId="2325F53A" w:rsidR="003F76B6" w:rsidRPr="00FD52F8" w:rsidRDefault="003F76B6" w:rsidP="002E61FB">
                            <w:r>
                              <w:t>e</w:t>
                            </w:r>
                            <w:r w:rsidRPr="00FD52F8">
                              <w:t>dad: 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DCC12F" id="Rounded Rectangle 6" o:spid="_x0000_s1030" style="position:absolute;left:0;text-align:left;margin-left:-.35pt;margin-top:.1pt;width:127.05pt;height:56.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" fillcolor="white [3201]" strokecolor="#a34240 [3209]" strokeweight="1pt">
                <v:stroke joinstyle="miter"/>
                <v:textbox>
                  <w:txbxContent>
                    <w:p w14:paraId="7B4D2ADC" w14:textId="77777777" w:rsidR="003F76B6" w:rsidRPr="00FD52F8" w:rsidRDefault="003F76B6" w:rsidP="002E61FB">
                      <w:r w:rsidRPr="00FD52F8">
                        <w:t>Persona:</w:t>
                      </w:r>
                    </w:p>
                    <w:p w14:paraId="5A722571" w14:textId="4BFBBC2D" w:rsidR="003F76B6" w:rsidRPr="00FD52F8" w:rsidRDefault="003F76B6" w:rsidP="002E61FB">
                      <w:r>
                        <w:t>n</w:t>
                      </w:r>
                      <w:r w:rsidRPr="00FD52F8">
                        <w:t>ombre: Pepe</w:t>
                      </w:r>
                    </w:p>
                    <w:p w14:paraId="68135310" w14:textId="2325F53A" w:rsidR="003F76B6" w:rsidRPr="00FD52F8" w:rsidRDefault="003F76B6" w:rsidP="002E61FB">
                      <w:r>
                        <w:t>e</w:t>
                      </w:r>
                      <w:r w:rsidRPr="00FD52F8">
                        <w:t>dad: 21</w:t>
                      </w:r>
                    </w:p>
                  </w:txbxContent>
                </v:textbox>
              </v:roundrect>
            </w:pict>
          </mc:Fallback>
        </mc:AlternateContent>
      </w:r>
      <w:r w:rsidR="0054182D">
        <w:rPr>
          <w:noProof/>
        </w:rPr>
        <mc:AlternateContent>
          <mc:Choice Requires="wps">
            <w:drawing>
              <wp:anchor distT="0" distB="0" distL="114300" distR="114300" simplePos="0" relativeHeight="251669504" behindDoc="0" locked="0" layoutInCell="1" allowOverlap="1" wp14:anchorId="768DC44D" wp14:editId="4D0CF4B5">
                <wp:simplePos x="0" y="0"/>
                <wp:positionH relativeFrom="column">
                  <wp:posOffset>3810917</wp:posOffset>
                </wp:positionH>
                <wp:positionV relativeFrom="paragraph">
                  <wp:posOffset>988</wp:posOffset>
                </wp:positionV>
                <wp:extent cx="1614055" cy="722489"/>
                <wp:effectExtent l="0" t="0" r="12065" b="14605"/>
                <wp:wrapNone/>
                <wp:docPr id="8" name="Rounded Rectangle 8"/>
                <wp:cNvGraphicFramePr/>
                <a:graphic xmlns:a="http://schemas.openxmlformats.org/drawingml/2006/main">
                  <a:graphicData uri="http://schemas.microsoft.com/office/word/2010/wordprocessingShape">
                    <wps:wsp>
                      <wps:cNvSpPr/>
                      <wps:spPr>
                        <a:xfrm>
                          <a:off x="0" y="0"/>
                          <a:ext cx="1614055" cy="722489"/>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C26D5B4" w14:textId="53152200" w:rsidR="003F76B6" w:rsidRPr="00FD52F8" w:rsidRDefault="003F76B6" w:rsidP="002E61FB">
                            <w:r>
                              <w:t>Producto</w:t>
                            </w:r>
                            <w:r w:rsidRPr="00FD52F8">
                              <w:t>:</w:t>
                            </w:r>
                          </w:p>
                          <w:p w14:paraId="08E1368E" w14:textId="0B7FF3BD" w:rsidR="003F76B6" w:rsidRPr="00FD52F8" w:rsidRDefault="003F76B6" w:rsidP="002E61FB">
                            <w:r>
                              <w:t>n</w:t>
                            </w:r>
                            <w:r w:rsidRPr="00FD52F8">
                              <w:t xml:space="preserve">ombre: </w:t>
                            </w:r>
                            <w:r>
                              <w:t>Naranja</w:t>
                            </w:r>
                          </w:p>
                          <w:p w14:paraId="42F6A919" w14:textId="5B1BC4FD" w:rsidR="003F76B6" w:rsidRPr="00FD52F8" w:rsidRDefault="003F76B6" w:rsidP="002E61FB">
                            <w:r>
                              <w:t>precio</w:t>
                            </w:r>
                            <w:r w:rsidRPr="00FD52F8">
                              <w:t>:</w:t>
                            </w:r>
                            <w:r>
                              <w:t xml:space="preserve"> 5.23</w:t>
                            </w:r>
                            <w:r w:rsidRPr="00FD52F8">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8DC44D" id="Rounded Rectangle 8" o:spid="_x0000_s1031" style="position:absolute;left:0;text-align:left;margin-left:300.05pt;margin-top:.1pt;width:127.1pt;height:56.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" fillcolor="white [3201]" strokecolor="#a34240 [3209]" strokeweight="1pt">
                <v:stroke joinstyle="miter"/>
                <v:textbox>
                  <w:txbxContent>
                    <w:p w14:paraId="4C26D5B4" w14:textId="53152200" w:rsidR="003F76B6" w:rsidRPr="00FD52F8" w:rsidRDefault="003F76B6" w:rsidP="002E61FB">
                      <w:r>
                        <w:t>Producto</w:t>
                      </w:r>
                      <w:r w:rsidRPr="00FD52F8">
                        <w:t>:</w:t>
                      </w:r>
                    </w:p>
                    <w:p w14:paraId="08E1368E" w14:textId="0B7FF3BD" w:rsidR="003F76B6" w:rsidRPr="00FD52F8" w:rsidRDefault="003F76B6" w:rsidP="002E61FB">
                      <w:r>
                        <w:t>n</w:t>
                      </w:r>
                      <w:r w:rsidRPr="00FD52F8">
                        <w:t xml:space="preserve">ombre: </w:t>
                      </w:r>
                      <w:r>
                        <w:t>Naranja</w:t>
                      </w:r>
                    </w:p>
                    <w:p w14:paraId="42F6A919" w14:textId="5B1BC4FD" w:rsidR="003F76B6" w:rsidRPr="00FD52F8" w:rsidRDefault="003F76B6" w:rsidP="002E61FB">
                      <w:r>
                        <w:t>precio</w:t>
                      </w:r>
                      <w:r w:rsidRPr="00FD52F8">
                        <w:t>:</w:t>
                      </w:r>
                      <w:r>
                        <w:t xml:space="preserve"> 5.23</w:t>
                      </w:r>
                      <w:r w:rsidRPr="00FD52F8">
                        <w:t xml:space="preserve"> </w:t>
                      </w:r>
                    </w:p>
                  </w:txbxContent>
                </v:textbox>
              </v:roundrect>
            </w:pict>
          </mc:Fallback>
        </mc:AlternateContent>
      </w:r>
      <w:r w:rsidR="00C363D4">
        <w:rPr>
          <w:noProof/>
        </w:rPr>
        <mc:AlternateContent>
          <mc:Choice Requires="wps">
            <w:drawing>
              <wp:anchor distT="0" distB="0" distL="114300" distR="114300" simplePos="0" relativeHeight="251670528" behindDoc="0" locked="0" layoutInCell="1" allowOverlap="1" wp14:anchorId="159023A6" wp14:editId="1E5BD6C9">
                <wp:simplePos x="0" y="0"/>
                <wp:positionH relativeFrom="column">
                  <wp:posOffset>1667270</wp:posOffset>
                </wp:positionH>
                <wp:positionV relativeFrom="paragraph">
                  <wp:posOffset>313859</wp:posOffset>
                </wp:positionV>
                <wp:extent cx="2072081" cy="0"/>
                <wp:effectExtent l="0" t="63500" r="0" b="76200"/>
                <wp:wrapNone/>
                <wp:docPr id="9" name="Straight Arrow Connector 9"/>
                <wp:cNvGraphicFramePr/>
                <a:graphic xmlns:a="http://schemas.openxmlformats.org/drawingml/2006/main">
                  <a:graphicData uri="http://schemas.microsoft.com/office/word/2010/wordprocessingShape">
                    <wps:wsp>
                      <wps:cNvCnPr/>
                      <wps:spPr>
                        <a:xfrm>
                          <a:off x="0" y="0"/>
                          <a:ext cx="207208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A68A86" id="_x0000_t32" coordsize="21600,21600" o:spt="32" o:oned="t" path="m,l21600,21600e" filled="f">
                <v:path arrowok="t" fillok="f" o:connecttype="none"/>
                <o:lock v:ext="edit" shapetype="t"/>
              </v:shapetype>
              <v:shape id="Straight Arrow Connector 9" o:spid="_x0000_s1026" type="#_x0000_t32" style="position:absolute;margin-left:131.3pt;margin-top:24.7pt;width:163.1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" strokecolor="#562241 [3204]" strokeweight=".5pt">
                <v:stroke endarrow="block" joinstyle="miter"/>
              </v:shape>
            </w:pict>
          </mc:Fallback>
        </mc:AlternateContent>
      </w:r>
      <w:r w:rsidR="00C363D4">
        <w:tab/>
        <w:t>COMPRAR</w:t>
      </w:r>
    </w:p>
    <w:p w14:paraId="11EAF9EE" w14:textId="6208147B" w:rsidR="004D6A7D" w:rsidRDefault="004D6A7D" w:rsidP="002E61FB">
      <w:pPr>
        <w:pStyle w:val="Heading3"/>
      </w:pPr>
      <w:bookmarkStart w:id="13" w:name="_Toc35111436"/>
      <w:r>
        <w:t>Propiedades</w:t>
      </w:r>
      <w:bookmarkEnd w:id="13"/>
    </w:p>
    <w:p w14:paraId="062DF302" w14:textId="77777777" w:rsidR="0054182D" w:rsidRDefault="0054182D" w:rsidP="002E61FB"/>
    <w:p w14:paraId="79CE5BF2" w14:textId="77777777" w:rsidR="0054182D" w:rsidRDefault="0054182D" w:rsidP="002E61FB"/>
    <w:p w14:paraId="73A81185" w14:textId="48DDA34B" w:rsidR="00C363D4" w:rsidRDefault="004D6A7D" w:rsidP="002E61FB">
      <w:r>
        <w:t>Son las parejas de clave valor que pueden encontrarse tanto en nodos como en relaciones. El valor también puede ser una lista de valores asignada a la clave.</w:t>
      </w:r>
    </w:p>
    <w:p w14:paraId="4579241A" w14:textId="77777777" w:rsidR="00612369" w:rsidRDefault="00612369" w:rsidP="002E61FB"/>
    <w:p w14:paraId="0E146D36" w14:textId="05E66B1E" w:rsidR="00C363D4" w:rsidRDefault="00C363D4" w:rsidP="002E61FB">
      <w:pPr>
        <w:pStyle w:val="Heading2"/>
      </w:pPr>
      <w:bookmarkStart w:id="14" w:name="_Toc35111437"/>
      <w:r>
        <w:t>Características propias de una base de datos</w:t>
      </w:r>
      <w:bookmarkEnd w:id="14"/>
    </w:p>
    <w:p w14:paraId="5AE82D69" w14:textId="5E2AB340" w:rsidR="00C363D4" w:rsidRDefault="00C363D4" w:rsidP="002E61FB">
      <w:r>
        <w:t>Del mismo modo que sucede en otros tipos de bases de datos en node4j podremos crear índices con la intención de aumentar el rendimiento de las consultas.</w:t>
      </w:r>
    </w:p>
    <w:p w14:paraId="272B9756" w14:textId="61736976" w:rsidR="00C363D4" w:rsidRDefault="00C363D4" w:rsidP="002E61FB">
      <w:r>
        <w:t>También podremos garantizar la unicidad de una propiedad de los nodos asignados a una etiqueta. En el ejemplo utilizado podría ser garantizar que dos personas no puedan tener el mismo nombre.</w:t>
      </w:r>
    </w:p>
    <w:p w14:paraId="23A1CD1A" w14:textId="466B178C" w:rsidR="00C363D4" w:rsidRDefault="00C363D4" w:rsidP="002E61FB">
      <w:r>
        <w:t>El problema de las restricciones de unicidad es que para poder ser implementadas debe de existir un índice sobre dicha propiedad de las etiquetas.</w:t>
      </w:r>
    </w:p>
    <w:p w14:paraId="15733339" w14:textId="332A07E6" w:rsidR="00875858" w:rsidRDefault="00875858" w:rsidP="002E61FB">
      <w:r>
        <w:t>También podremos importar datos en formato .csv desde archivos locales o remotos como en cualquier otra base de datos.</w:t>
      </w:r>
    </w:p>
    <w:p w14:paraId="6E7DCA8F" w14:textId="2A85D14C" w:rsidR="00875858" w:rsidRPr="002E61FB" w:rsidRDefault="00875858" w:rsidP="002E61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Menlo" w:hAnsi="Menlo" w:cs="Menlo"/>
          <w:color w:val="000000" w:themeColor="text1"/>
          <w:sz w:val="17"/>
          <w:szCs w:val="17"/>
        </w:rPr>
      </w:pPr>
      <w:r w:rsidRPr="002E61FB">
        <w:rPr>
          <w:rFonts w:ascii="Menlo" w:hAnsi="Menlo" w:cs="Menlo"/>
          <w:color w:val="000000" w:themeColor="text1"/>
          <w:sz w:val="17"/>
          <w:szCs w:val="17"/>
        </w:rPr>
        <w:t xml:space="preserve">LOAD CSV FROM </w:t>
      </w:r>
      <w:r w:rsidRPr="002E61FB">
        <w:rPr>
          <w:rFonts w:ascii="Menlo" w:hAnsi="Menlo" w:cs="Menlo"/>
          <w:color w:val="000000" w:themeColor="text1"/>
          <w:sz w:val="17"/>
          <w:szCs w:val="17"/>
        </w:rPr>
        <w:fldChar w:fldCharType="begin"/>
      </w:r>
      <w:r w:rsidRPr="002E61FB">
        <w:rPr>
          <w:rFonts w:ascii="Menlo" w:hAnsi="Menlo" w:cs="Menlo"/>
          <w:color w:val="000000" w:themeColor="text1"/>
          <w:sz w:val="17"/>
          <w:szCs w:val="17"/>
        </w:rPr>
        <w:instrText xml:space="preserve"> HYPERLINK "file:///personas.csv" </w:instrText>
      </w:r>
      <w:r w:rsidRPr="002E61FB">
        <w:rPr>
          <w:rFonts w:ascii="Menlo" w:hAnsi="Menlo" w:cs="Menlo"/>
          <w:color w:val="000000" w:themeColor="text1"/>
          <w:sz w:val="17"/>
          <w:szCs w:val="17"/>
        </w:rPr>
        <w:fldChar w:fldCharType="separate"/>
      </w:r>
      <w:r w:rsidRPr="002E61FB">
        <w:rPr>
          <w:rFonts w:ascii="Menlo" w:hAnsi="Menlo" w:cs="Menlo"/>
          <w:color w:val="000000" w:themeColor="text1"/>
          <w:sz w:val="17"/>
          <w:szCs w:val="17"/>
        </w:rPr>
        <w:t>file:///personas.csv</w:t>
      </w:r>
      <w:r w:rsidRPr="002E61FB">
        <w:rPr>
          <w:rFonts w:ascii="Menlo" w:hAnsi="Menlo" w:cs="Menlo"/>
          <w:color w:val="000000" w:themeColor="text1"/>
          <w:sz w:val="17"/>
          <w:szCs w:val="17"/>
        </w:rPr>
        <w:fldChar w:fldCharType="end"/>
      </w:r>
      <w:r w:rsidRPr="002E61FB">
        <w:rPr>
          <w:rFonts w:ascii="Menlo" w:hAnsi="Menlo" w:cs="Menlo"/>
          <w:color w:val="000000" w:themeColor="text1"/>
          <w:sz w:val="17"/>
          <w:szCs w:val="17"/>
        </w:rPr>
        <w:t xml:space="preserve"> AS personas</w:t>
      </w:r>
    </w:p>
    <w:p w14:paraId="6ABB25CD" w14:textId="6E94D2B1" w:rsidR="00875858" w:rsidRPr="002E61FB" w:rsidRDefault="00875858" w:rsidP="002E61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Menlo" w:hAnsi="Menlo" w:cs="Menlo"/>
          <w:color w:val="000000" w:themeColor="text1"/>
          <w:sz w:val="17"/>
          <w:szCs w:val="17"/>
        </w:rPr>
      </w:pPr>
      <w:r w:rsidRPr="002E61FB">
        <w:rPr>
          <w:rFonts w:ascii="Menlo" w:hAnsi="Menlo" w:cs="Menlo"/>
          <w:color w:val="000000" w:themeColor="text1"/>
          <w:sz w:val="17"/>
          <w:szCs w:val="17"/>
        </w:rPr>
        <w:t>CREATE (:Persona {nombre: personas[</w:t>
      </w:r>
      <w:r w:rsidR="001878EA">
        <w:rPr>
          <w:rFonts w:ascii="Menlo" w:hAnsi="Menlo" w:cs="Menlo"/>
          <w:color w:val="000000" w:themeColor="text1"/>
          <w:sz w:val="17"/>
          <w:szCs w:val="17"/>
          <w:lang w:val="es-ES"/>
        </w:rPr>
        <w:t>0</w:t>
      </w:r>
      <w:r w:rsidRPr="002E61FB">
        <w:rPr>
          <w:rFonts w:ascii="Menlo" w:hAnsi="Menlo" w:cs="Menlo"/>
          <w:color w:val="000000" w:themeColor="text1"/>
          <w:sz w:val="17"/>
          <w:szCs w:val="17"/>
        </w:rPr>
        <w:t>], edad: personas[</w:t>
      </w:r>
      <w:r w:rsidR="001878EA">
        <w:rPr>
          <w:rFonts w:ascii="Menlo" w:hAnsi="Menlo" w:cs="Menlo"/>
          <w:color w:val="000000" w:themeColor="text1"/>
          <w:sz w:val="17"/>
          <w:szCs w:val="17"/>
          <w:lang w:val="es-ES"/>
        </w:rPr>
        <w:t>1</w:t>
      </w:r>
      <w:r w:rsidRPr="002E61FB">
        <w:rPr>
          <w:rFonts w:ascii="Menlo" w:hAnsi="Menlo" w:cs="Menlo"/>
          <w:color w:val="000000" w:themeColor="text1"/>
          <w:sz w:val="17"/>
          <w:szCs w:val="17"/>
        </w:rPr>
        <w:t>]})</w:t>
      </w:r>
    </w:p>
    <w:p w14:paraId="5312BCAC" w14:textId="1F655094" w:rsidR="00612369" w:rsidRDefault="00612369" w:rsidP="002E61FB">
      <w:pPr>
        <w:pStyle w:val="Heading2"/>
      </w:pPr>
      <w:bookmarkStart w:id="15" w:name="_Toc35111438"/>
      <w:r>
        <w:t>Lenguaje de consultas</w:t>
      </w:r>
      <w:bookmarkEnd w:id="15"/>
    </w:p>
    <w:p w14:paraId="1A2B719D" w14:textId="07349405" w:rsidR="002E61FB" w:rsidRPr="0076740F" w:rsidRDefault="00F52312" w:rsidP="002E61FB">
      <w:r>
        <w:t>Node4j utiliza el lenguaje de consultas Cypher, el cual solo funciona en su propia base de datos.</w:t>
      </w:r>
    </w:p>
    <w:p w14:paraId="5E65BE13" w14:textId="761A72F1" w:rsidR="00F52312" w:rsidRDefault="00F52312" w:rsidP="002E61FB">
      <w:pPr>
        <w:pStyle w:val="Heading3"/>
      </w:pPr>
      <w:bookmarkStart w:id="16" w:name="_Toc35111439"/>
      <w:r w:rsidRPr="00F52312">
        <w:t>CREATE</w:t>
      </w:r>
      <w:r>
        <w:t>-DELETE</w:t>
      </w:r>
      <w:bookmarkEnd w:id="16"/>
      <w:r w:rsidR="0076740F">
        <w:tab/>
      </w:r>
    </w:p>
    <w:p w14:paraId="5A3B9FAF" w14:textId="72A16E38" w:rsidR="00F52312" w:rsidRDefault="00F52312" w:rsidP="002E61FB">
      <w:r>
        <w:t>Permite añadir nodos o instancias sobre una etiqueta.</w:t>
      </w:r>
    </w:p>
    <w:p w14:paraId="34BA2A1F" w14:textId="32070771" w:rsidR="00F52312" w:rsidRPr="002E61FB" w:rsidRDefault="00F52312" w:rsidP="002E61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Menlo" w:hAnsi="Menlo" w:cs="Menlo"/>
          <w:color w:val="000000" w:themeColor="text1"/>
          <w:sz w:val="17"/>
          <w:szCs w:val="17"/>
        </w:rPr>
      </w:pPr>
      <w:r w:rsidRPr="002E61FB">
        <w:rPr>
          <w:rFonts w:ascii="Menlo" w:hAnsi="Menlo" w:cs="Menlo"/>
          <w:color w:val="000000" w:themeColor="text1"/>
          <w:sz w:val="17"/>
          <w:szCs w:val="17"/>
        </w:rPr>
        <w:t>CREATE (pepe :Person</w:t>
      </w:r>
      <w:r w:rsidR="0076740F" w:rsidRPr="002E61FB">
        <w:rPr>
          <w:rFonts w:ascii="Menlo" w:hAnsi="Menlo" w:cs="Menlo"/>
          <w:color w:val="000000" w:themeColor="text1"/>
          <w:sz w:val="17"/>
          <w:szCs w:val="17"/>
        </w:rPr>
        <w:t>a</w:t>
      </w:r>
      <w:r w:rsidRPr="002E61FB">
        <w:rPr>
          <w:rFonts w:ascii="Menlo" w:hAnsi="Menlo" w:cs="Menlo"/>
          <w:color w:val="000000" w:themeColor="text1"/>
          <w:sz w:val="17"/>
          <w:szCs w:val="17"/>
        </w:rPr>
        <w:t xml:space="preserve"> {nombre: </w:t>
      </w:r>
      <w:r w:rsidR="00EE6DF8" w:rsidRPr="002E61FB">
        <w:rPr>
          <w:rFonts w:ascii="Menlo" w:hAnsi="Menlo" w:cs="Menlo"/>
          <w:color w:val="000000" w:themeColor="text1"/>
          <w:sz w:val="17"/>
          <w:szCs w:val="17"/>
        </w:rPr>
        <w:t>“</w:t>
      </w:r>
      <w:r w:rsidRPr="002E61FB">
        <w:rPr>
          <w:rFonts w:ascii="Menlo" w:hAnsi="Menlo" w:cs="Menlo"/>
          <w:color w:val="000000" w:themeColor="text1"/>
          <w:sz w:val="17"/>
          <w:szCs w:val="17"/>
        </w:rPr>
        <w:t>Pepe</w:t>
      </w:r>
      <w:r w:rsidR="00EE6DF8" w:rsidRPr="002E61FB">
        <w:rPr>
          <w:rFonts w:ascii="Menlo" w:hAnsi="Menlo" w:cs="Menlo"/>
          <w:color w:val="000000" w:themeColor="text1"/>
          <w:sz w:val="17"/>
          <w:szCs w:val="17"/>
        </w:rPr>
        <w:t>”</w:t>
      </w:r>
      <w:r w:rsidRPr="002E61FB">
        <w:rPr>
          <w:rFonts w:ascii="Menlo" w:hAnsi="Menlo" w:cs="Menlo"/>
          <w:color w:val="000000" w:themeColor="text1"/>
          <w:sz w:val="17"/>
          <w:szCs w:val="17"/>
        </w:rPr>
        <w:t>, edad: 21})</w:t>
      </w:r>
    </w:p>
    <w:p w14:paraId="74A1ABF5" w14:textId="27B3EBFC" w:rsidR="00F52312" w:rsidRPr="002E61FB" w:rsidRDefault="00F52312" w:rsidP="002E61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Menlo" w:hAnsi="Menlo" w:cs="Menlo"/>
          <w:color w:val="000000" w:themeColor="text1"/>
          <w:sz w:val="17"/>
          <w:szCs w:val="17"/>
        </w:rPr>
      </w:pPr>
      <w:r w:rsidRPr="002E61FB">
        <w:rPr>
          <w:rFonts w:ascii="Menlo" w:hAnsi="Menlo" w:cs="Menlo"/>
          <w:color w:val="000000" w:themeColor="text1"/>
          <w:sz w:val="17"/>
          <w:szCs w:val="17"/>
        </w:rPr>
        <w:t xml:space="preserve">CREATE (naranja :Producto {nombre: </w:t>
      </w:r>
      <w:r w:rsidR="00EE6DF8" w:rsidRPr="002E61FB">
        <w:rPr>
          <w:rFonts w:ascii="Menlo" w:hAnsi="Menlo" w:cs="Menlo"/>
          <w:color w:val="000000" w:themeColor="text1"/>
          <w:sz w:val="17"/>
          <w:szCs w:val="17"/>
        </w:rPr>
        <w:t>“</w:t>
      </w:r>
      <w:r w:rsidRPr="002E61FB">
        <w:rPr>
          <w:rFonts w:ascii="Menlo" w:hAnsi="Menlo" w:cs="Menlo"/>
          <w:color w:val="000000" w:themeColor="text1"/>
          <w:sz w:val="17"/>
          <w:szCs w:val="17"/>
        </w:rPr>
        <w:t>Naranja</w:t>
      </w:r>
      <w:r w:rsidR="00EE6DF8" w:rsidRPr="002E61FB">
        <w:rPr>
          <w:rFonts w:ascii="Menlo" w:hAnsi="Menlo" w:cs="Menlo"/>
          <w:color w:val="000000" w:themeColor="text1"/>
          <w:sz w:val="17"/>
          <w:szCs w:val="17"/>
        </w:rPr>
        <w:t>”</w:t>
      </w:r>
      <w:r w:rsidRPr="002E61FB">
        <w:rPr>
          <w:rFonts w:ascii="Menlo" w:hAnsi="Menlo" w:cs="Menlo"/>
          <w:color w:val="000000" w:themeColor="text1"/>
          <w:sz w:val="17"/>
          <w:szCs w:val="17"/>
        </w:rPr>
        <w:t>, precio: 5.23})</w:t>
      </w:r>
    </w:p>
    <w:p w14:paraId="5F920028" w14:textId="78037FA2" w:rsidR="00F52312" w:rsidRDefault="00F52312" w:rsidP="002E61FB">
      <w:r>
        <w:t>También permite crear relaciones entre nodos.</w:t>
      </w:r>
    </w:p>
    <w:p w14:paraId="39445CA4" w14:textId="481BC707" w:rsidR="00F52312" w:rsidRPr="002E61FB" w:rsidRDefault="00F52312" w:rsidP="002E61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Menlo" w:hAnsi="Menlo" w:cs="Menlo"/>
          <w:color w:val="000000" w:themeColor="text1"/>
          <w:sz w:val="17"/>
          <w:szCs w:val="17"/>
        </w:rPr>
      </w:pPr>
      <w:r w:rsidRPr="002E61FB">
        <w:rPr>
          <w:rFonts w:ascii="Menlo" w:hAnsi="Menlo" w:cs="Menlo"/>
          <w:color w:val="000000" w:themeColor="text1"/>
          <w:sz w:val="17"/>
          <w:szCs w:val="17"/>
        </w:rPr>
        <w:lastRenderedPageBreak/>
        <w:t>CREATE (pepe)-[:COMPRAR]-&gt;(naranja)</w:t>
      </w:r>
    </w:p>
    <w:p w14:paraId="51819E45" w14:textId="03F5BADD" w:rsidR="00F52312" w:rsidRDefault="00F52312" w:rsidP="002E61FB">
      <w:r>
        <w:t xml:space="preserve">Podremos borrar los nodos y las relaciones mediante </w:t>
      </w:r>
      <w:r w:rsidR="0076740F">
        <w:t>DELETE</w:t>
      </w:r>
    </w:p>
    <w:p w14:paraId="2244BC8F" w14:textId="057676AB" w:rsidR="0076740F" w:rsidRPr="002E61FB" w:rsidRDefault="0076740F" w:rsidP="002E61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Menlo" w:hAnsi="Menlo" w:cs="Menlo"/>
          <w:color w:val="000000" w:themeColor="text1"/>
          <w:sz w:val="17"/>
          <w:szCs w:val="17"/>
        </w:rPr>
      </w:pPr>
      <w:r w:rsidRPr="002E61FB">
        <w:rPr>
          <w:rFonts w:ascii="Menlo" w:hAnsi="Menlo" w:cs="Menlo"/>
          <w:color w:val="000000" w:themeColor="text1"/>
          <w:sz w:val="17"/>
          <w:szCs w:val="17"/>
        </w:rPr>
        <w:t>MATCH</w:t>
      </w:r>
      <w:r w:rsidR="00F52312" w:rsidRPr="002E61FB">
        <w:rPr>
          <w:rFonts w:ascii="Menlo" w:hAnsi="Menlo" w:cs="Menlo"/>
          <w:color w:val="000000" w:themeColor="text1"/>
          <w:sz w:val="17"/>
          <w:szCs w:val="17"/>
        </w:rPr>
        <w:t xml:space="preserve"> (</w:t>
      </w:r>
      <w:r w:rsidRPr="002E61FB">
        <w:rPr>
          <w:rFonts w:ascii="Menlo" w:hAnsi="Menlo" w:cs="Menlo"/>
          <w:color w:val="000000" w:themeColor="text1"/>
          <w:sz w:val="17"/>
          <w:szCs w:val="17"/>
        </w:rPr>
        <w:t>()-[compras:COMPRAR]-()</w:t>
      </w:r>
      <w:r w:rsidR="00F52312" w:rsidRPr="002E61FB">
        <w:rPr>
          <w:rFonts w:ascii="Menlo" w:hAnsi="Menlo" w:cs="Menlo"/>
          <w:color w:val="000000" w:themeColor="text1"/>
          <w:sz w:val="17"/>
          <w:szCs w:val="17"/>
        </w:rPr>
        <w:t>)</w:t>
      </w:r>
      <w:r w:rsidRPr="002E61FB">
        <w:rPr>
          <w:rFonts w:ascii="Menlo" w:hAnsi="Menlo" w:cs="Menlo"/>
          <w:color w:val="000000" w:themeColor="text1"/>
          <w:sz w:val="17"/>
          <w:szCs w:val="17"/>
        </w:rPr>
        <w:t xml:space="preserve"> DELETE compras</w:t>
      </w:r>
    </w:p>
    <w:p w14:paraId="453F36CA" w14:textId="7495D0F0" w:rsidR="0076740F" w:rsidRPr="002E61FB" w:rsidRDefault="0076740F" w:rsidP="002E61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Menlo" w:hAnsi="Menlo" w:cs="Menlo"/>
          <w:color w:val="000000" w:themeColor="text1"/>
          <w:sz w:val="17"/>
          <w:szCs w:val="17"/>
        </w:rPr>
      </w:pPr>
      <w:r w:rsidRPr="002E61FB">
        <w:rPr>
          <w:rFonts w:ascii="Menlo" w:hAnsi="Menlo" w:cs="Menlo"/>
          <w:color w:val="000000" w:themeColor="text1"/>
          <w:sz w:val="17"/>
          <w:szCs w:val="17"/>
        </w:rPr>
        <w:t>MATCH (persona :Persona)</w:t>
      </w:r>
      <w:r w:rsidR="001878EA">
        <w:rPr>
          <w:rFonts w:ascii="Menlo" w:hAnsi="Menlo" w:cs="Menlo"/>
          <w:color w:val="000000" w:themeColor="text1"/>
          <w:sz w:val="17"/>
          <w:szCs w:val="17"/>
          <w:lang w:val="es-ES"/>
        </w:rPr>
        <w:t xml:space="preserve"> WHERE </w:t>
      </w:r>
      <w:proofErr w:type="spellStart"/>
      <w:r w:rsidR="001878EA">
        <w:rPr>
          <w:rFonts w:ascii="Menlo" w:hAnsi="Menlo" w:cs="Menlo"/>
          <w:color w:val="000000" w:themeColor="text1"/>
          <w:sz w:val="17"/>
          <w:szCs w:val="17"/>
          <w:lang w:val="es-ES"/>
        </w:rPr>
        <w:t>persona.nombre</w:t>
      </w:r>
      <w:proofErr w:type="spellEnd"/>
      <w:r w:rsidR="001878EA">
        <w:rPr>
          <w:rFonts w:ascii="Menlo" w:hAnsi="Menlo" w:cs="Menlo"/>
          <w:color w:val="000000" w:themeColor="text1"/>
          <w:sz w:val="17"/>
          <w:szCs w:val="17"/>
          <w:lang w:val="es-ES"/>
        </w:rPr>
        <w:t>=”Pepe”</w:t>
      </w:r>
      <w:r w:rsidRPr="002E61FB">
        <w:rPr>
          <w:rFonts w:ascii="Menlo" w:hAnsi="Menlo" w:cs="Menlo"/>
          <w:color w:val="000000" w:themeColor="text1"/>
          <w:sz w:val="17"/>
          <w:szCs w:val="17"/>
        </w:rPr>
        <w:t xml:space="preserve"> DELETE persona</w:t>
      </w:r>
    </w:p>
    <w:p w14:paraId="3299F3BC" w14:textId="349F9D41" w:rsidR="0076740F" w:rsidRDefault="0076740F" w:rsidP="002E61FB">
      <w:pPr>
        <w:pStyle w:val="Heading3"/>
      </w:pPr>
      <w:bookmarkStart w:id="17" w:name="_Toc35111440"/>
      <w:r>
        <w:t>SET-REMOVE</w:t>
      </w:r>
      <w:bookmarkEnd w:id="17"/>
    </w:p>
    <w:p w14:paraId="6A608FBE" w14:textId="5FE15988" w:rsidR="0076740F" w:rsidRDefault="0076740F" w:rsidP="002E61FB">
      <w:r>
        <w:t>SET nos permite cambiar el valor de una propiedad por otro y REMOVE establecerá el valor de la propiedad como null.</w:t>
      </w:r>
    </w:p>
    <w:p w14:paraId="53E8AA5C" w14:textId="757CC00D" w:rsidR="0076740F" w:rsidRPr="002E61FB" w:rsidRDefault="0076740F" w:rsidP="002E61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Menlo" w:hAnsi="Menlo" w:cs="Menlo"/>
          <w:color w:val="000000" w:themeColor="text1"/>
          <w:sz w:val="17"/>
          <w:szCs w:val="17"/>
        </w:rPr>
      </w:pPr>
      <w:r w:rsidRPr="002E61FB">
        <w:rPr>
          <w:rFonts w:ascii="Menlo" w:hAnsi="Menlo" w:cs="Menlo"/>
          <w:color w:val="000000" w:themeColor="text1"/>
          <w:sz w:val="17"/>
          <w:szCs w:val="17"/>
        </w:rPr>
        <w:t>MATCH (persona :Persona)</w:t>
      </w:r>
      <w:r w:rsidR="00D123A5" w:rsidRPr="002E61FB">
        <w:rPr>
          <w:rFonts w:ascii="Menlo" w:hAnsi="Menlo" w:cs="Menlo"/>
          <w:color w:val="000000" w:themeColor="text1"/>
          <w:sz w:val="17"/>
          <w:szCs w:val="17"/>
        </w:rPr>
        <w:t xml:space="preserve"> WHERE persona.nombre=”Pepe”</w:t>
      </w:r>
      <w:r w:rsidRPr="002E61FB">
        <w:rPr>
          <w:rFonts w:ascii="Menlo" w:hAnsi="Menlo" w:cs="Menlo"/>
          <w:color w:val="000000" w:themeColor="text1"/>
          <w:sz w:val="17"/>
          <w:szCs w:val="17"/>
        </w:rPr>
        <w:t xml:space="preserve"> SET persona.edad = 22</w:t>
      </w:r>
    </w:p>
    <w:p w14:paraId="7B431F39" w14:textId="6AFA27E8" w:rsidR="0076740F" w:rsidRPr="002E61FB" w:rsidRDefault="0076740F" w:rsidP="002E61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Menlo" w:hAnsi="Menlo" w:cs="Menlo"/>
          <w:color w:val="000000" w:themeColor="text1"/>
          <w:sz w:val="17"/>
          <w:szCs w:val="17"/>
        </w:rPr>
      </w:pPr>
      <w:r w:rsidRPr="002E61FB">
        <w:rPr>
          <w:rFonts w:ascii="Menlo" w:hAnsi="Menlo" w:cs="Menlo"/>
          <w:color w:val="000000" w:themeColor="text1"/>
          <w:sz w:val="17"/>
          <w:szCs w:val="17"/>
        </w:rPr>
        <w:t>MATCH (persona :Persona)</w:t>
      </w:r>
      <w:r w:rsidR="00D123A5" w:rsidRPr="002E61FB">
        <w:rPr>
          <w:rFonts w:ascii="Menlo" w:hAnsi="Menlo" w:cs="Menlo"/>
          <w:color w:val="000000" w:themeColor="text1"/>
          <w:sz w:val="17"/>
          <w:szCs w:val="17"/>
        </w:rPr>
        <w:t xml:space="preserve"> WHERE persona.nombre=”Pepe”</w:t>
      </w:r>
      <w:r w:rsidRPr="002E61FB">
        <w:rPr>
          <w:rFonts w:ascii="Menlo" w:hAnsi="Menlo" w:cs="Menlo"/>
          <w:color w:val="000000" w:themeColor="text1"/>
          <w:sz w:val="17"/>
          <w:szCs w:val="17"/>
        </w:rPr>
        <w:t xml:space="preserve"> REMOVE n:edad</w:t>
      </w:r>
    </w:p>
    <w:p w14:paraId="5055D540" w14:textId="69512A71" w:rsidR="0076740F" w:rsidRPr="002E61FB" w:rsidRDefault="0076740F" w:rsidP="002E61FB">
      <w:pPr>
        <w:pStyle w:val="Heading3"/>
      </w:pPr>
      <w:bookmarkStart w:id="18" w:name="_Toc35111441"/>
      <w:r w:rsidRPr="002E61FB">
        <w:t>MATCH</w:t>
      </w:r>
      <w:bookmarkEnd w:id="18"/>
    </w:p>
    <w:p w14:paraId="69D61C32" w14:textId="0F4831E8" w:rsidR="0076740F" w:rsidRDefault="0076740F" w:rsidP="002E61FB">
      <w:r w:rsidRPr="0076740F">
        <w:t>Esta sentencia nos permite buscar patrones d</w:t>
      </w:r>
      <w:r>
        <w:t xml:space="preserve">entro del grafo de datos. Los patrones son definidos por </w:t>
      </w:r>
      <w:r w:rsidR="00065303">
        <w:t>una etiqueta ya sea de nodo o relación y por paréntesis, corchetes y flechas indicando la dirección de las relaciones.</w:t>
      </w:r>
    </w:p>
    <w:p w14:paraId="5FAF4461" w14:textId="0DF4301F" w:rsidR="00065303" w:rsidRDefault="00065303" w:rsidP="002E61FB">
      <w:r>
        <w:t>Como podemos ver en las consultas anteriores la sentencia MATCH es muy expresiva:</w:t>
      </w:r>
    </w:p>
    <w:p w14:paraId="6BE6DDDD" w14:textId="3109C96D" w:rsidR="00065303" w:rsidRDefault="00065303" w:rsidP="002E61FB">
      <w:pPr>
        <w:pStyle w:val="ListParagraph"/>
        <w:numPr>
          <w:ilvl w:val="0"/>
          <w:numId w:val="18"/>
        </w:numPr>
      </w:pPr>
      <w:r>
        <w:t>() Cualquier nodo</w:t>
      </w:r>
    </w:p>
    <w:p w14:paraId="5F81224D" w14:textId="395370F6" w:rsidR="00065303" w:rsidRDefault="00065303" w:rsidP="002E61FB">
      <w:pPr>
        <w:pStyle w:val="ListParagraph"/>
        <w:numPr>
          <w:ilvl w:val="0"/>
          <w:numId w:val="18"/>
        </w:numPr>
      </w:pPr>
      <w:r>
        <w:t>[] Cualquier relación</w:t>
      </w:r>
    </w:p>
    <w:p w14:paraId="51214F01" w14:textId="278E945E" w:rsidR="00065303" w:rsidRDefault="00065303" w:rsidP="002E61FB">
      <w:pPr>
        <w:pStyle w:val="ListParagraph"/>
        <w:numPr>
          <w:ilvl w:val="0"/>
          <w:numId w:val="18"/>
        </w:numPr>
      </w:pPr>
      <w:r>
        <w:t>(:Etiqueta) Un nodo de un tipo concreto</w:t>
      </w:r>
    </w:p>
    <w:p w14:paraId="23DEB3FD" w14:textId="18A9977A" w:rsidR="00065303" w:rsidRDefault="00065303" w:rsidP="002E61FB">
      <w:pPr>
        <w:pStyle w:val="ListParagraph"/>
        <w:numPr>
          <w:ilvl w:val="0"/>
          <w:numId w:val="18"/>
        </w:numPr>
      </w:pPr>
      <w:r>
        <w:t>[:Etiqueta] Una relación de un tipo concreto</w:t>
      </w:r>
    </w:p>
    <w:p w14:paraId="3D24E808" w14:textId="517F547E" w:rsidR="00065303" w:rsidRDefault="00065303" w:rsidP="002E61FB">
      <w:pPr>
        <w:pStyle w:val="ListParagraph"/>
        <w:numPr>
          <w:ilvl w:val="0"/>
          <w:numId w:val="18"/>
        </w:numPr>
      </w:pPr>
      <w:r>
        <w:t>{clave:valor, clave:valor} Restricciones sobre las propiedades de nodos o relaciones concretas.</w:t>
      </w:r>
    </w:p>
    <w:p w14:paraId="1CD954D2" w14:textId="6E383F26" w:rsidR="00065303" w:rsidRDefault="00065303" w:rsidP="002E61FB">
      <w:pPr>
        <w:pStyle w:val="ListParagraph"/>
        <w:numPr>
          <w:ilvl w:val="0"/>
          <w:numId w:val="18"/>
        </w:numPr>
      </w:pPr>
      <w:r>
        <w:t>(nodo :Etiqueta) o [relación :Relacion] Crean variables ficticias equivalentes a cualquier nodo o relación de la etiqueta indicada que cumpla las restricciones que se le impongan.</w:t>
      </w:r>
    </w:p>
    <w:p w14:paraId="7EDB7EC0" w14:textId="63B9D936" w:rsidR="00065303" w:rsidRDefault="00065303" w:rsidP="002E61FB">
      <w:pPr>
        <w:pStyle w:val="ListParagraph"/>
        <w:numPr>
          <w:ilvl w:val="0"/>
          <w:numId w:val="18"/>
        </w:numPr>
      </w:pPr>
      <w:r>
        <w:t>()-[]-()-[]-() Tres nodos cualquiera relacionados por dos relaciones cualquiera.</w:t>
      </w:r>
    </w:p>
    <w:p w14:paraId="6BCEE421" w14:textId="2282EF78" w:rsidR="00065303" w:rsidRDefault="00065303" w:rsidP="002E61FB">
      <w:r>
        <w:t>Mediante construcciones similares a estas se puede crear cualquier patrón dentro de un grafo.</w:t>
      </w:r>
    </w:p>
    <w:p w14:paraId="20059272" w14:textId="7A921C07" w:rsidR="00065303" w:rsidRDefault="00065303" w:rsidP="002E61FB">
      <w:pPr>
        <w:pStyle w:val="Heading3"/>
      </w:pPr>
      <w:bookmarkStart w:id="19" w:name="_Toc35111442"/>
      <w:r>
        <w:t>RETURN</w:t>
      </w:r>
      <w:bookmarkEnd w:id="19"/>
    </w:p>
    <w:p w14:paraId="524A3F57" w14:textId="33702FF6" w:rsidR="00065303" w:rsidRDefault="00BF4F19" w:rsidP="002E61FB">
      <w:r w:rsidRPr="00BF4F19">
        <w:t>La sentencia return nos permite indicar que partes del patró</w:t>
      </w:r>
      <w:r>
        <w:t>n creado mediante MATCH nos interesa obtener como resultado de haber ejecutado la consulta.</w:t>
      </w:r>
    </w:p>
    <w:p w14:paraId="71ECCB7A" w14:textId="4F275590" w:rsidR="00BF4F19" w:rsidRDefault="00BF4F19" w:rsidP="002E61FB">
      <w:r>
        <w:t>Se pueden obtener nodos, relaciones o subgrafos.</w:t>
      </w:r>
    </w:p>
    <w:p w14:paraId="330A5393" w14:textId="327D831F" w:rsidR="00BF4F19" w:rsidRPr="002E61FB" w:rsidRDefault="00BF4F19" w:rsidP="002E61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Menlo" w:hAnsi="Menlo" w:cs="Menlo"/>
          <w:color w:val="000000" w:themeColor="text1"/>
          <w:sz w:val="17"/>
          <w:szCs w:val="17"/>
        </w:rPr>
      </w:pPr>
      <w:r w:rsidRPr="002E61FB">
        <w:rPr>
          <w:rFonts w:ascii="Menlo" w:hAnsi="Menlo" w:cs="Menlo"/>
          <w:color w:val="000000" w:themeColor="text1"/>
          <w:sz w:val="17"/>
          <w:szCs w:val="17"/>
        </w:rPr>
        <w:t>MATCH (persona :Persona)-[:COMPARA]-&gt;(:Producto) RETURN persona</w:t>
      </w:r>
    </w:p>
    <w:p w14:paraId="3E32BF87" w14:textId="141C0086" w:rsidR="00BF4F19" w:rsidRPr="002E61FB" w:rsidRDefault="00BF4F19" w:rsidP="002E61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Menlo" w:hAnsi="Menlo" w:cs="Menlo"/>
          <w:color w:val="000000" w:themeColor="text1"/>
          <w:sz w:val="17"/>
          <w:szCs w:val="17"/>
        </w:rPr>
      </w:pPr>
      <w:r w:rsidRPr="002E61FB">
        <w:rPr>
          <w:rFonts w:ascii="Menlo" w:hAnsi="Menlo" w:cs="Menlo"/>
          <w:color w:val="000000" w:themeColor="text1"/>
          <w:sz w:val="17"/>
          <w:szCs w:val="17"/>
        </w:rPr>
        <w:t>MATCH (:Persona)-[compra :COMPARA]-&gt;(:Producto) RETURN compra</w:t>
      </w:r>
    </w:p>
    <w:p w14:paraId="4E94D16A" w14:textId="114CDA5E" w:rsidR="00BF4F19" w:rsidRPr="002E61FB" w:rsidRDefault="00BF4F19" w:rsidP="002E61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Menlo" w:hAnsi="Menlo" w:cs="Menlo"/>
          <w:color w:val="000000" w:themeColor="text1"/>
          <w:sz w:val="17"/>
          <w:szCs w:val="17"/>
        </w:rPr>
      </w:pPr>
      <w:r w:rsidRPr="002E61FB">
        <w:rPr>
          <w:rFonts w:ascii="Menlo" w:hAnsi="Menlo" w:cs="Menlo"/>
          <w:color w:val="000000" w:themeColor="text1"/>
          <w:sz w:val="17"/>
          <w:szCs w:val="17"/>
        </w:rPr>
        <w:t>MATCH grafo = (:Persona)-[:COMPARA]-&gt;(:Producto) RETURN grafo</w:t>
      </w:r>
    </w:p>
    <w:p w14:paraId="14299674" w14:textId="056CBDC2" w:rsidR="00065303" w:rsidRPr="00BF4F19" w:rsidRDefault="00065303" w:rsidP="002E61FB">
      <w:pPr>
        <w:pStyle w:val="Heading3"/>
      </w:pPr>
      <w:bookmarkStart w:id="20" w:name="_Toc35111443"/>
      <w:r w:rsidRPr="00BF4F19">
        <w:lastRenderedPageBreak/>
        <w:t>WHERE</w:t>
      </w:r>
      <w:bookmarkEnd w:id="20"/>
    </w:p>
    <w:p w14:paraId="5A085265" w14:textId="649AF1F7" w:rsidR="00875858" w:rsidRDefault="00BF4F19" w:rsidP="002E61FB">
      <w:r w:rsidRPr="00BF4F19">
        <w:t xml:space="preserve">Añade restricciones y filtros </w:t>
      </w:r>
      <w:r>
        <w:t xml:space="preserve">al patrón creado mediante MATCH. Se debe destacar que algunos de </w:t>
      </w:r>
      <w:r w:rsidR="00875858">
        <w:t>estos filtros</w:t>
      </w:r>
      <w:r>
        <w:t xml:space="preserve"> se pueden incluir dentro del propio patrón mientras que otros no se podrían.</w:t>
      </w:r>
    </w:p>
    <w:p w14:paraId="49278067" w14:textId="43E4360D" w:rsidR="00BF4F19" w:rsidRPr="002E61FB" w:rsidRDefault="00BF4F19" w:rsidP="002E61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Menlo" w:hAnsi="Menlo" w:cs="Menlo"/>
          <w:color w:val="000000" w:themeColor="text1"/>
          <w:sz w:val="17"/>
          <w:szCs w:val="17"/>
        </w:rPr>
      </w:pPr>
      <w:r w:rsidRPr="002E61FB">
        <w:rPr>
          <w:rFonts w:ascii="Menlo" w:hAnsi="Menlo" w:cs="Menlo"/>
          <w:color w:val="000000" w:themeColor="text1"/>
          <w:sz w:val="17"/>
          <w:szCs w:val="17"/>
        </w:rPr>
        <w:t>MATCH (persona :Persona) WHERE persona.edad &lt; 30 RETURN persona</w:t>
      </w:r>
    </w:p>
    <w:p w14:paraId="0B75DE77" w14:textId="264C8688" w:rsidR="00BF4F19" w:rsidRPr="002E61FB" w:rsidRDefault="00BF4F19" w:rsidP="002E61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Menlo" w:hAnsi="Menlo" w:cs="Menlo"/>
          <w:color w:val="000000" w:themeColor="text1"/>
          <w:sz w:val="17"/>
          <w:szCs w:val="17"/>
        </w:rPr>
      </w:pPr>
      <w:r w:rsidRPr="002E61FB">
        <w:rPr>
          <w:rFonts w:ascii="Menlo" w:hAnsi="Menlo" w:cs="Menlo"/>
          <w:color w:val="000000" w:themeColor="text1"/>
          <w:sz w:val="17"/>
          <w:szCs w:val="17"/>
        </w:rPr>
        <w:t xml:space="preserve">MATCH (persona :Persona) WHERE persona.nombre = </w:t>
      </w:r>
      <w:r w:rsidR="001878EA">
        <w:rPr>
          <w:rFonts w:ascii="Menlo" w:hAnsi="Menlo" w:cs="Menlo"/>
          <w:color w:val="000000" w:themeColor="text1"/>
          <w:sz w:val="17"/>
          <w:szCs w:val="17"/>
          <w:lang w:val="es-ES"/>
        </w:rPr>
        <w:t>“</w:t>
      </w:r>
      <w:r w:rsidRPr="002E61FB">
        <w:rPr>
          <w:rFonts w:ascii="Menlo" w:hAnsi="Menlo" w:cs="Menlo"/>
          <w:color w:val="000000" w:themeColor="text1"/>
          <w:sz w:val="17"/>
          <w:szCs w:val="17"/>
        </w:rPr>
        <w:t>Pepe</w:t>
      </w:r>
      <w:r w:rsidR="001878EA">
        <w:rPr>
          <w:rFonts w:ascii="Menlo" w:hAnsi="Menlo" w:cs="Menlo"/>
          <w:color w:val="000000" w:themeColor="text1"/>
          <w:sz w:val="17"/>
          <w:szCs w:val="17"/>
          <w:lang w:val="es-ES"/>
        </w:rPr>
        <w:t>”</w:t>
      </w:r>
      <w:r w:rsidRPr="002E61FB">
        <w:rPr>
          <w:rFonts w:ascii="Menlo" w:hAnsi="Menlo" w:cs="Menlo"/>
          <w:color w:val="000000" w:themeColor="text1"/>
          <w:sz w:val="17"/>
          <w:szCs w:val="17"/>
        </w:rPr>
        <w:t xml:space="preserve"> persona</w:t>
      </w:r>
    </w:p>
    <w:p w14:paraId="01B5EC1C" w14:textId="77777777" w:rsidR="001958F0" w:rsidRPr="002E61FB" w:rsidRDefault="001958F0" w:rsidP="002E61FB">
      <w:pPr>
        <w:pStyle w:val="Heading3"/>
        <w:rPr>
          <w:lang w:val="es-ES"/>
        </w:rPr>
      </w:pPr>
      <w:bookmarkStart w:id="21" w:name="_Toc35111444"/>
      <w:r w:rsidRPr="002E61FB">
        <w:rPr>
          <w:lang w:val="es-ES"/>
        </w:rPr>
        <w:t>ORDER BY</w:t>
      </w:r>
      <w:bookmarkEnd w:id="21"/>
    </w:p>
    <w:p w14:paraId="22FB5397" w14:textId="75BCD18F" w:rsidR="00875858" w:rsidRDefault="001958F0" w:rsidP="002E61FB">
      <w:r w:rsidRPr="001958F0">
        <w:t>Permite ordenar</w:t>
      </w:r>
      <w:r>
        <w:t xml:space="preserve"> el patrón seleccionado</w:t>
      </w:r>
      <w:r w:rsidRPr="001958F0">
        <w:t xml:space="preserve"> de forma as</w:t>
      </w:r>
      <w:r>
        <w:t>cendente (por defecto) o descendente (DESC) según una o varias propiedades.</w:t>
      </w:r>
    </w:p>
    <w:p w14:paraId="4C7AE57D" w14:textId="77777777" w:rsidR="00875858" w:rsidRPr="002E61FB" w:rsidRDefault="001958F0" w:rsidP="002E61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Menlo" w:hAnsi="Menlo" w:cs="Menlo"/>
          <w:color w:val="000000" w:themeColor="text1"/>
          <w:sz w:val="17"/>
          <w:szCs w:val="17"/>
        </w:rPr>
      </w:pPr>
      <w:r w:rsidRPr="002E61FB">
        <w:rPr>
          <w:rFonts w:ascii="Menlo" w:hAnsi="Menlo" w:cs="Menlo"/>
          <w:color w:val="000000" w:themeColor="text1"/>
          <w:sz w:val="17"/>
          <w:szCs w:val="17"/>
        </w:rPr>
        <w:t>MATCH (</w:t>
      </w:r>
      <w:r w:rsidR="00875858" w:rsidRPr="002E61FB">
        <w:rPr>
          <w:rFonts w:ascii="Menlo" w:hAnsi="Menlo" w:cs="Menlo"/>
          <w:color w:val="000000" w:themeColor="text1"/>
          <w:sz w:val="17"/>
          <w:szCs w:val="17"/>
        </w:rPr>
        <w:t>p</w:t>
      </w:r>
      <w:proofErr w:type="spellStart"/>
      <w:r w:rsidR="00875858" w:rsidRPr="002E61FB">
        <w:rPr>
          <w:rFonts w:ascii="Menlo" w:hAnsi="Menlo" w:cs="Menlo"/>
          <w:color w:val="000000" w:themeColor="text1"/>
          <w:sz w:val="17"/>
          <w:szCs w:val="17"/>
        </w:rPr>
        <w:t>ersona</w:t>
      </w:r>
      <w:proofErr w:type="spellEnd"/>
      <w:r w:rsidRPr="002E61FB">
        <w:rPr>
          <w:rFonts w:ascii="Menlo" w:hAnsi="Menlo" w:cs="Menlo"/>
          <w:color w:val="000000" w:themeColor="text1"/>
          <w:sz w:val="17"/>
          <w:szCs w:val="17"/>
        </w:rPr>
        <w:t xml:space="preserve"> :Persona) </w:t>
      </w:r>
    </w:p>
    <w:p w14:paraId="499B0725" w14:textId="60D1C79A" w:rsidR="00875858" w:rsidRPr="002E61FB" w:rsidRDefault="001958F0" w:rsidP="002E61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Menlo" w:hAnsi="Menlo" w:cs="Menlo"/>
          <w:color w:val="000000" w:themeColor="text1"/>
          <w:sz w:val="17"/>
          <w:szCs w:val="17"/>
        </w:rPr>
      </w:pPr>
      <w:r w:rsidRPr="002E61FB">
        <w:rPr>
          <w:rFonts w:ascii="Menlo" w:hAnsi="Menlo" w:cs="Menlo"/>
          <w:color w:val="000000" w:themeColor="text1"/>
          <w:sz w:val="17"/>
          <w:szCs w:val="17"/>
        </w:rPr>
        <w:t xml:space="preserve">RETURN </w:t>
      </w:r>
      <w:r w:rsidR="00875858" w:rsidRPr="002E61FB">
        <w:rPr>
          <w:rFonts w:ascii="Menlo" w:hAnsi="Menlo" w:cs="Menlo"/>
          <w:color w:val="000000" w:themeColor="text1"/>
          <w:sz w:val="17"/>
          <w:szCs w:val="17"/>
        </w:rPr>
        <w:t>persona</w:t>
      </w:r>
      <w:r w:rsidRPr="002E61FB">
        <w:rPr>
          <w:rFonts w:ascii="Menlo" w:hAnsi="Menlo" w:cs="Menlo"/>
          <w:color w:val="000000" w:themeColor="text1"/>
          <w:sz w:val="17"/>
          <w:szCs w:val="17"/>
        </w:rPr>
        <w:t>.nombre</w:t>
      </w:r>
      <w:r w:rsidR="00875858" w:rsidRPr="002E61FB">
        <w:rPr>
          <w:rFonts w:ascii="Menlo" w:hAnsi="Menlo" w:cs="Menlo"/>
          <w:color w:val="000000" w:themeColor="text1"/>
          <w:sz w:val="17"/>
          <w:szCs w:val="17"/>
        </w:rPr>
        <w:t xml:space="preserve"> </w:t>
      </w:r>
    </w:p>
    <w:p w14:paraId="4A5B9D7C" w14:textId="6AE341A0" w:rsidR="001958F0" w:rsidRPr="002E61FB" w:rsidRDefault="00875858" w:rsidP="002E61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Menlo" w:hAnsi="Menlo" w:cs="Menlo"/>
          <w:color w:val="000000" w:themeColor="text1"/>
          <w:sz w:val="17"/>
          <w:szCs w:val="17"/>
        </w:rPr>
      </w:pPr>
      <w:r w:rsidRPr="002E61FB">
        <w:rPr>
          <w:rFonts w:ascii="Menlo" w:hAnsi="Menlo" w:cs="Menlo"/>
          <w:color w:val="000000" w:themeColor="text1"/>
          <w:sz w:val="17"/>
          <w:szCs w:val="17"/>
        </w:rPr>
        <w:t>ORDER BY persona.nombre</w:t>
      </w:r>
    </w:p>
    <w:p w14:paraId="2AF7CA66" w14:textId="77777777" w:rsidR="001958F0" w:rsidRPr="001958F0" w:rsidRDefault="001958F0" w:rsidP="002E61FB">
      <w:pPr>
        <w:pStyle w:val="Heading3"/>
        <w:rPr>
          <w:lang w:val="en-US"/>
        </w:rPr>
      </w:pPr>
      <w:bookmarkStart w:id="22" w:name="_Toc35111445"/>
      <w:r w:rsidRPr="001958F0">
        <w:rPr>
          <w:lang w:val="en-US"/>
        </w:rPr>
        <w:t>LIMIT</w:t>
      </w:r>
      <w:bookmarkEnd w:id="22"/>
    </w:p>
    <w:p w14:paraId="28773EEE" w14:textId="38648EB7" w:rsidR="001958F0" w:rsidRDefault="00875858" w:rsidP="002E61FB">
      <w:r w:rsidRPr="00875858">
        <w:t>Permite truncar la cantidad de instancias del patr</w:t>
      </w:r>
      <w:r>
        <w:t>ón que serán devueltas por la consulta.</w:t>
      </w:r>
    </w:p>
    <w:p w14:paraId="20ABF99A" w14:textId="27F8989E" w:rsidR="00875858" w:rsidRPr="002E61FB" w:rsidRDefault="00875858" w:rsidP="002E61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Menlo" w:hAnsi="Menlo" w:cs="Menlo"/>
          <w:color w:val="000000" w:themeColor="text1"/>
          <w:sz w:val="17"/>
          <w:szCs w:val="17"/>
        </w:rPr>
      </w:pPr>
      <w:r w:rsidRPr="002E61FB">
        <w:rPr>
          <w:rFonts w:ascii="Menlo" w:hAnsi="Menlo" w:cs="Menlo"/>
          <w:color w:val="000000" w:themeColor="text1"/>
          <w:sz w:val="17"/>
          <w:szCs w:val="17"/>
        </w:rPr>
        <w:t>MATCH (persona :Persona) RETURN persona LIMIT 3</w:t>
      </w:r>
    </w:p>
    <w:p w14:paraId="7C2321F7" w14:textId="1C23E790" w:rsidR="00065303" w:rsidRPr="00875858" w:rsidRDefault="00065303" w:rsidP="002E61FB">
      <w:pPr>
        <w:pStyle w:val="Heading3"/>
        <w:rPr>
          <w:lang w:val="en-US"/>
        </w:rPr>
      </w:pPr>
      <w:bookmarkStart w:id="23" w:name="_Toc35111446"/>
      <w:r w:rsidRPr="00875858">
        <w:rPr>
          <w:lang w:val="en-US"/>
        </w:rPr>
        <w:t>WITH</w:t>
      </w:r>
      <w:bookmarkEnd w:id="23"/>
    </w:p>
    <w:p w14:paraId="55B7D44E" w14:textId="52D9015F" w:rsidR="00065303" w:rsidRDefault="00BF4F19" w:rsidP="002E61FB">
      <w:r w:rsidRPr="00BF4F19">
        <w:t>Permite aplicar filtros y operaciones ma</w:t>
      </w:r>
      <w:r>
        <w:t xml:space="preserve">temáticas a nivel de propiedad y de grafo sobre el patrón indicado en MATCH antes de devolverlo. Los filtros más comunes son </w:t>
      </w:r>
      <w:r w:rsidR="001958F0">
        <w:t xml:space="preserve">por </w:t>
      </w:r>
      <w:r>
        <w:t>agregación</w:t>
      </w:r>
      <w:r w:rsidR="001958F0">
        <w:t>, por orden</w:t>
      </w:r>
      <w:r>
        <w:t xml:space="preserve"> y </w:t>
      </w:r>
      <w:r w:rsidR="001958F0">
        <w:t xml:space="preserve">por </w:t>
      </w:r>
      <w:r>
        <w:t>factor de ramificación.</w:t>
      </w:r>
    </w:p>
    <w:p w14:paraId="247F287A" w14:textId="4D6A45DD" w:rsidR="001958F0" w:rsidRPr="002E61FB" w:rsidRDefault="00BF4F19" w:rsidP="001878E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rPr>
      </w:pPr>
      <w:r w:rsidRPr="002E61FB">
        <w:rPr>
          <w:rFonts w:ascii="Menlo" w:hAnsi="Menlo" w:cs="Menlo"/>
          <w:color w:val="000000" w:themeColor="text1"/>
          <w:sz w:val="17"/>
          <w:szCs w:val="17"/>
        </w:rPr>
        <w:t>MATCH (</w:t>
      </w:r>
      <w:r w:rsidR="001958F0" w:rsidRPr="002E61FB">
        <w:rPr>
          <w:rFonts w:ascii="Menlo" w:hAnsi="Menlo" w:cs="Menlo"/>
          <w:color w:val="000000" w:themeColor="text1"/>
          <w:sz w:val="17"/>
          <w:szCs w:val="17"/>
        </w:rPr>
        <w:t xml:space="preserve">persona </w:t>
      </w:r>
      <w:r w:rsidRPr="002E61FB">
        <w:rPr>
          <w:rFonts w:ascii="Menlo" w:hAnsi="Menlo" w:cs="Menlo"/>
          <w:color w:val="000000" w:themeColor="text1"/>
          <w:sz w:val="17"/>
          <w:szCs w:val="17"/>
        </w:rPr>
        <w:t>:Persona)-[:COMP</w:t>
      </w:r>
      <w:r w:rsidR="00D123A5" w:rsidRPr="002E61FB">
        <w:rPr>
          <w:rFonts w:ascii="Menlo" w:hAnsi="Menlo" w:cs="Menlo"/>
          <w:color w:val="000000" w:themeColor="text1"/>
          <w:sz w:val="17"/>
          <w:szCs w:val="17"/>
        </w:rPr>
        <w:t>R</w:t>
      </w:r>
      <w:r w:rsidRPr="002E61FB">
        <w:rPr>
          <w:rFonts w:ascii="Menlo" w:hAnsi="Menlo" w:cs="Menlo"/>
          <w:color w:val="000000" w:themeColor="text1"/>
          <w:sz w:val="17"/>
          <w:szCs w:val="17"/>
        </w:rPr>
        <w:t>AR]-&gt;(product</w:t>
      </w:r>
      <w:r w:rsidR="00D123A5" w:rsidRPr="002E61FB">
        <w:rPr>
          <w:rFonts w:ascii="Menlo" w:hAnsi="Menlo" w:cs="Menlo"/>
          <w:color w:val="000000" w:themeColor="text1"/>
          <w:sz w:val="17"/>
          <w:szCs w:val="17"/>
        </w:rPr>
        <w:t>o</w:t>
      </w:r>
      <w:r w:rsidRPr="002E61FB">
        <w:rPr>
          <w:rFonts w:ascii="Menlo" w:hAnsi="Menlo" w:cs="Menlo"/>
          <w:color w:val="000000" w:themeColor="text1"/>
          <w:sz w:val="17"/>
          <w:szCs w:val="17"/>
        </w:rPr>
        <w:t xml:space="preserve"> :Producto)</w:t>
      </w:r>
      <w:r w:rsidR="001958F0" w:rsidRPr="002E61FB">
        <w:rPr>
          <w:rFonts w:ascii="Menlo" w:hAnsi="Menlo" w:cs="Menlo"/>
          <w:color w:val="000000" w:themeColor="text1"/>
          <w:sz w:val="17"/>
          <w:szCs w:val="17"/>
        </w:rPr>
        <w:t xml:space="preserve"> </w:t>
      </w:r>
    </w:p>
    <w:p w14:paraId="77650E00" w14:textId="7D5A4C86" w:rsidR="001958F0" w:rsidRPr="002E61FB" w:rsidRDefault="001958F0" w:rsidP="001878E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rPr>
      </w:pPr>
      <w:r w:rsidRPr="002E61FB">
        <w:rPr>
          <w:rFonts w:ascii="Menlo" w:hAnsi="Menlo" w:cs="Menlo"/>
          <w:color w:val="000000" w:themeColor="text1"/>
          <w:sz w:val="17"/>
          <w:szCs w:val="17"/>
        </w:rPr>
        <w:t xml:space="preserve">WITH </w:t>
      </w:r>
      <w:r w:rsidR="00D123A5" w:rsidRPr="002E61FB">
        <w:rPr>
          <w:rFonts w:ascii="Menlo" w:hAnsi="Menlo" w:cs="Menlo"/>
          <w:color w:val="000000" w:themeColor="text1"/>
          <w:sz w:val="17"/>
          <w:szCs w:val="17"/>
        </w:rPr>
        <w:t xml:space="preserve">persona, </w:t>
      </w:r>
      <w:r w:rsidRPr="002E61FB">
        <w:rPr>
          <w:rFonts w:ascii="Menlo" w:hAnsi="Menlo" w:cs="Menlo"/>
          <w:color w:val="000000" w:themeColor="text1"/>
          <w:sz w:val="17"/>
          <w:szCs w:val="17"/>
        </w:rPr>
        <w:t xml:space="preserve">producto, count(*) AS cantidad_producto WHERE cantidad_producto &lt; 5 </w:t>
      </w:r>
    </w:p>
    <w:p w14:paraId="59E3543C" w14:textId="320EA88E" w:rsidR="001958F0" w:rsidRPr="002E61FB" w:rsidRDefault="001958F0" w:rsidP="002E61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Menlo" w:hAnsi="Menlo" w:cs="Menlo"/>
          <w:color w:val="000000" w:themeColor="text1"/>
          <w:sz w:val="17"/>
          <w:szCs w:val="17"/>
        </w:rPr>
      </w:pPr>
      <w:r w:rsidRPr="002E61FB">
        <w:rPr>
          <w:rFonts w:ascii="Menlo" w:hAnsi="Menlo" w:cs="Menlo"/>
          <w:color w:val="000000" w:themeColor="text1"/>
          <w:sz w:val="17"/>
          <w:szCs w:val="17"/>
        </w:rPr>
        <w:t>RETURN persona.nombre</w:t>
      </w:r>
    </w:p>
    <w:p w14:paraId="0A4CBC7D" w14:textId="77777777" w:rsidR="00875858" w:rsidRPr="002E61FB" w:rsidRDefault="001958F0" w:rsidP="001878E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rPr>
      </w:pPr>
      <w:r w:rsidRPr="002E61FB">
        <w:rPr>
          <w:rFonts w:ascii="Menlo" w:hAnsi="Menlo" w:cs="Menlo"/>
          <w:color w:val="000000" w:themeColor="text1"/>
          <w:sz w:val="17"/>
          <w:szCs w:val="17"/>
        </w:rPr>
        <w:t>MATCH (</w:t>
      </w:r>
      <w:proofErr w:type="gramStart"/>
      <w:r w:rsidRPr="002E61FB">
        <w:rPr>
          <w:rFonts w:ascii="Menlo" w:hAnsi="Menlo" w:cs="Menlo"/>
          <w:color w:val="000000" w:themeColor="text1"/>
          <w:sz w:val="17"/>
          <w:szCs w:val="17"/>
        </w:rPr>
        <w:t>persona :Persona</w:t>
      </w:r>
      <w:proofErr w:type="gramEnd"/>
      <w:r w:rsidRPr="002E61FB">
        <w:rPr>
          <w:rFonts w:ascii="Menlo" w:hAnsi="Menlo" w:cs="Menlo"/>
          <w:color w:val="000000" w:themeColor="text1"/>
          <w:sz w:val="17"/>
          <w:szCs w:val="17"/>
        </w:rPr>
        <w:t xml:space="preserve">) </w:t>
      </w:r>
    </w:p>
    <w:p w14:paraId="4AEAF039" w14:textId="16F684AE" w:rsidR="001958F0" w:rsidRPr="002E61FB" w:rsidRDefault="001958F0" w:rsidP="001878E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rPr>
      </w:pPr>
      <w:r w:rsidRPr="002E61FB">
        <w:rPr>
          <w:rFonts w:ascii="Menlo" w:hAnsi="Menlo" w:cs="Menlo"/>
          <w:color w:val="000000" w:themeColor="text1"/>
          <w:sz w:val="17"/>
          <w:szCs w:val="17"/>
        </w:rPr>
        <w:t xml:space="preserve">WITH persona ORDER BY </w:t>
      </w:r>
      <w:proofErr w:type="spellStart"/>
      <w:proofErr w:type="gramStart"/>
      <w:r w:rsidRPr="002E61FB">
        <w:rPr>
          <w:rFonts w:ascii="Menlo" w:hAnsi="Menlo" w:cs="Menlo"/>
          <w:color w:val="000000" w:themeColor="text1"/>
          <w:sz w:val="17"/>
          <w:szCs w:val="17"/>
        </w:rPr>
        <w:t>persona.nombre</w:t>
      </w:r>
      <w:proofErr w:type="spellEnd"/>
      <w:proofErr w:type="gramEnd"/>
      <w:r w:rsidRPr="002E61FB">
        <w:rPr>
          <w:rFonts w:ascii="Menlo" w:hAnsi="Menlo" w:cs="Menlo"/>
          <w:color w:val="000000" w:themeColor="text1"/>
          <w:sz w:val="17"/>
          <w:szCs w:val="17"/>
        </w:rPr>
        <w:t xml:space="preserve"> DESC LIMIT 3 </w:t>
      </w:r>
    </w:p>
    <w:p w14:paraId="2C00CCBA" w14:textId="51C2F7CD" w:rsidR="001958F0" w:rsidRPr="002E61FB" w:rsidRDefault="001958F0" w:rsidP="002E61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Menlo" w:hAnsi="Menlo" w:cs="Menlo"/>
          <w:color w:val="000000" w:themeColor="text1"/>
          <w:sz w:val="17"/>
          <w:szCs w:val="17"/>
        </w:rPr>
      </w:pPr>
      <w:r w:rsidRPr="002E61FB">
        <w:rPr>
          <w:rFonts w:ascii="Menlo" w:hAnsi="Menlo" w:cs="Menlo"/>
          <w:color w:val="000000" w:themeColor="text1"/>
          <w:sz w:val="17"/>
          <w:szCs w:val="17"/>
        </w:rPr>
        <w:t xml:space="preserve">RETURN </w:t>
      </w:r>
      <w:proofErr w:type="spellStart"/>
      <w:r w:rsidRPr="002E61FB">
        <w:rPr>
          <w:rFonts w:ascii="Menlo" w:hAnsi="Menlo" w:cs="Menlo"/>
          <w:color w:val="000000" w:themeColor="text1"/>
          <w:sz w:val="17"/>
          <w:szCs w:val="17"/>
        </w:rPr>
        <w:t>collect</w:t>
      </w:r>
      <w:proofErr w:type="spellEnd"/>
      <w:r w:rsidRPr="002E61FB">
        <w:rPr>
          <w:rFonts w:ascii="Menlo" w:hAnsi="Menlo" w:cs="Menlo"/>
          <w:color w:val="000000" w:themeColor="text1"/>
          <w:sz w:val="17"/>
          <w:szCs w:val="17"/>
        </w:rPr>
        <w:t xml:space="preserve"> (</w:t>
      </w:r>
      <w:proofErr w:type="spellStart"/>
      <w:proofErr w:type="gramStart"/>
      <w:r w:rsidRPr="002E61FB">
        <w:rPr>
          <w:rFonts w:ascii="Menlo" w:hAnsi="Menlo" w:cs="Menlo"/>
          <w:color w:val="000000" w:themeColor="text1"/>
          <w:sz w:val="17"/>
          <w:szCs w:val="17"/>
        </w:rPr>
        <w:t>persona.nombre</w:t>
      </w:r>
      <w:proofErr w:type="spellEnd"/>
      <w:proofErr w:type="gramEnd"/>
      <w:r w:rsidRPr="002E61FB">
        <w:rPr>
          <w:rFonts w:ascii="Menlo" w:hAnsi="Menlo" w:cs="Menlo"/>
          <w:color w:val="000000" w:themeColor="text1"/>
          <w:sz w:val="17"/>
          <w:szCs w:val="17"/>
        </w:rPr>
        <w:t>)</w:t>
      </w:r>
    </w:p>
    <w:p w14:paraId="32338B6C" w14:textId="606DA192" w:rsidR="00065303" w:rsidRPr="00A90C3D" w:rsidRDefault="00065303" w:rsidP="002E61FB">
      <w:pPr>
        <w:pStyle w:val="Heading3"/>
      </w:pPr>
      <w:bookmarkStart w:id="24" w:name="_Toc35111447"/>
      <w:r w:rsidRPr="00A90C3D">
        <w:t>UNION</w:t>
      </w:r>
      <w:bookmarkEnd w:id="24"/>
    </w:p>
    <w:p w14:paraId="68DC4331" w14:textId="7809D270" w:rsidR="00065303" w:rsidRDefault="00A90C3D" w:rsidP="002E61FB">
      <w:r w:rsidRPr="00A90C3D">
        <w:t xml:space="preserve">Combina el resultado de </w:t>
      </w:r>
      <w:r>
        <w:t>dos consultas distintas. Por defecto se eliminarán los duplicados, pero podremos mantenerlo aumentando la velocidad de la consulta mediante la sentencia ALL.</w:t>
      </w:r>
    </w:p>
    <w:p w14:paraId="567910E8" w14:textId="0ADD8F08" w:rsidR="00A90C3D" w:rsidRPr="002E61FB" w:rsidRDefault="00A90C3D" w:rsidP="001878E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rPr>
      </w:pPr>
      <w:r w:rsidRPr="002E61FB">
        <w:rPr>
          <w:rFonts w:ascii="Menlo" w:hAnsi="Menlo" w:cs="Menlo"/>
          <w:color w:val="000000" w:themeColor="text1"/>
          <w:sz w:val="17"/>
          <w:szCs w:val="17"/>
        </w:rPr>
        <w:t>MATCH (</w:t>
      </w:r>
      <w:proofErr w:type="gramStart"/>
      <w:r w:rsidRPr="002E61FB">
        <w:rPr>
          <w:rFonts w:ascii="Menlo" w:hAnsi="Menlo" w:cs="Menlo"/>
          <w:color w:val="000000" w:themeColor="text1"/>
          <w:sz w:val="17"/>
          <w:szCs w:val="17"/>
        </w:rPr>
        <w:t>persona :Persona</w:t>
      </w:r>
      <w:proofErr w:type="gramEnd"/>
      <w:r w:rsidRPr="002E61FB">
        <w:rPr>
          <w:rFonts w:ascii="Menlo" w:hAnsi="Menlo" w:cs="Menlo"/>
          <w:color w:val="000000" w:themeColor="text1"/>
          <w:sz w:val="17"/>
          <w:szCs w:val="17"/>
        </w:rPr>
        <w:t xml:space="preserve">) RETURN </w:t>
      </w:r>
      <w:proofErr w:type="spellStart"/>
      <w:r w:rsidRPr="002E61FB">
        <w:rPr>
          <w:rFonts w:ascii="Menlo" w:hAnsi="Menlo" w:cs="Menlo"/>
          <w:color w:val="000000" w:themeColor="text1"/>
          <w:sz w:val="17"/>
          <w:szCs w:val="17"/>
        </w:rPr>
        <w:t>persona.nombre</w:t>
      </w:r>
      <w:proofErr w:type="spellEnd"/>
      <w:r w:rsidRPr="002E61FB">
        <w:rPr>
          <w:rFonts w:ascii="Menlo" w:hAnsi="Menlo" w:cs="Menlo"/>
          <w:color w:val="000000" w:themeColor="text1"/>
          <w:sz w:val="17"/>
          <w:szCs w:val="17"/>
        </w:rPr>
        <w:t xml:space="preserve"> AS </w:t>
      </w:r>
      <w:proofErr w:type="spellStart"/>
      <w:r w:rsidR="00D123A5" w:rsidRPr="002E61FB">
        <w:rPr>
          <w:rFonts w:ascii="Menlo" w:hAnsi="Menlo" w:cs="Menlo"/>
          <w:color w:val="000000" w:themeColor="text1"/>
          <w:sz w:val="17"/>
          <w:szCs w:val="17"/>
        </w:rPr>
        <w:t>nombre</w:t>
      </w:r>
      <w:proofErr w:type="spellEnd"/>
    </w:p>
    <w:p w14:paraId="247B2099" w14:textId="77777777" w:rsidR="00A90C3D" w:rsidRPr="002E61FB" w:rsidRDefault="00A90C3D" w:rsidP="001878E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rPr>
      </w:pPr>
      <w:r w:rsidRPr="002E61FB">
        <w:rPr>
          <w:rFonts w:ascii="Menlo" w:hAnsi="Menlo" w:cs="Menlo"/>
          <w:color w:val="000000" w:themeColor="text1"/>
          <w:sz w:val="17"/>
          <w:szCs w:val="17"/>
        </w:rPr>
        <w:t xml:space="preserve">UNION ALL </w:t>
      </w:r>
    </w:p>
    <w:p w14:paraId="392858F3" w14:textId="7CAA3BBC" w:rsidR="00A90C3D" w:rsidRPr="002E61FB" w:rsidRDefault="00A90C3D" w:rsidP="002E61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Menlo" w:hAnsi="Menlo" w:cs="Menlo"/>
          <w:color w:val="000000" w:themeColor="text1"/>
          <w:sz w:val="17"/>
          <w:szCs w:val="17"/>
        </w:rPr>
      </w:pPr>
      <w:r w:rsidRPr="002E61FB">
        <w:rPr>
          <w:rFonts w:ascii="Menlo" w:hAnsi="Menlo" w:cs="Menlo"/>
          <w:color w:val="000000" w:themeColor="text1"/>
          <w:sz w:val="17"/>
          <w:szCs w:val="17"/>
        </w:rPr>
        <w:t xml:space="preserve">MATCH (product: </w:t>
      </w:r>
      <w:proofErr w:type="spellStart"/>
      <w:r w:rsidRPr="002E61FB">
        <w:rPr>
          <w:rFonts w:ascii="Menlo" w:hAnsi="Menlo" w:cs="Menlo"/>
          <w:color w:val="000000" w:themeColor="text1"/>
          <w:sz w:val="17"/>
          <w:szCs w:val="17"/>
        </w:rPr>
        <w:t>Producto</w:t>
      </w:r>
      <w:proofErr w:type="spellEnd"/>
      <w:r w:rsidRPr="002E61FB">
        <w:rPr>
          <w:rFonts w:ascii="Menlo" w:hAnsi="Menlo" w:cs="Menlo"/>
          <w:color w:val="000000" w:themeColor="text1"/>
          <w:sz w:val="17"/>
          <w:szCs w:val="17"/>
        </w:rPr>
        <w:t xml:space="preserve">) RETURN </w:t>
      </w:r>
      <w:proofErr w:type="spellStart"/>
      <w:proofErr w:type="gramStart"/>
      <w:r w:rsidRPr="002E61FB">
        <w:rPr>
          <w:rFonts w:ascii="Menlo" w:hAnsi="Menlo" w:cs="Menlo"/>
          <w:color w:val="000000" w:themeColor="text1"/>
          <w:sz w:val="17"/>
          <w:szCs w:val="17"/>
        </w:rPr>
        <w:t>product.nombre</w:t>
      </w:r>
      <w:proofErr w:type="spellEnd"/>
      <w:proofErr w:type="gramEnd"/>
      <w:r w:rsidRPr="002E61FB">
        <w:rPr>
          <w:rFonts w:ascii="Menlo" w:hAnsi="Menlo" w:cs="Menlo"/>
          <w:color w:val="000000" w:themeColor="text1"/>
          <w:sz w:val="17"/>
          <w:szCs w:val="17"/>
        </w:rPr>
        <w:t xml:space="preserve"> AS </w:t>
      </w:r>
      <w:proofErr w:type="spellStart"/>
      <w:r w:rsidR="00D123A5" w:rsidRPr="002E61FB">
        <w:rPr>
          <w:rFonts w:ascii="Menlo" w:hAnsi="Menlo" w:cs="Menlo"/>
          <w:color w:val="000000" w:themeColor="text1"/>
          <w:sz w:val="17"/>
          <w:szCs w:val="17"/>
        </w:rPr>
        <w:t>nombre</w:t>
      </w:r>
      <w:proofErr w:type="spellEnd"/>
    </w:p>
    <w:p w14:paraId="5E683A93" w14:textId="1693A4DC" w:rsidR="00065303" w:rsidRDefault="00065303" w:rsidP="002E61FB">
      <w:pPr>
        <w:pStyle w:val="Heading3"/>
        <w:rPr>
          <w:lang w:val="en-US"/>
        </w:rPr>
      </w:pPr>
      <w:bookmarkStart w:id="25" w:name="_Toc35111448"/>
      <w:r w:rsidRPr="00A90C3D">
        <w:rPr>
          <w:lang w:val="en-US"/>
        </w:rPr>
        <w:t>FOREACH</w:t>
      </w:r>
      <w:bookmarkEnd w:id="25"/>
    </w:p>
    <w:p w14:paraId="2F7168BF" w14:textId="7D041411" w:rsidR="00A90C3D" w:rsidRDefault="00A90C3D" w:rsidP="002E61FB">
      <w:r w:rsidRPr="00A90C3D">
        <w:t xml:space="preserve">Permite aplicar operaciones a todos los patrones </w:t>
      </w:r>
      <w:r>
        <w:t>seleccionados.</w:t>
      </w:r>
    </w:p>
    <w:p w14:paraId="6C53FB80" w14:textId="77777777" w:rsidR="001878EA" w:rsidRDefault="00D123A5" w:rsidP="001878E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rPr>
      </w:pPr>
      <w:r w:rsidRPr="002E61FB">
        <w:rPr>
          <w:rFonts w:ascii="Menlo" w:hAnsi="Menlo" w:cs="Menlo"/>
          <w:color w:val="000000" w:themeColor="text1"/>
          <w:sz w:val="17"/>
          <w:szCs w:val="17"/>
        </w:rPr>
        <w:t xml:space="preserve">MATCH (persona :Persona) </w:t>
      </w:r>
    </w:p>
    <w:p w14:paraId="284B53F1" w14:textId="6CE01A0B" w:rsidR="001878EA" w:rsidRDefault="00D123A5" w:rsidP="001878E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rPr>
      </w:pPr>
      <w:r w:rsidRPr="002E61FB">
        <w:rPr>
          <w:rFonts w:ascii="Menlo" w:hAnsi="Menlo" w:cs="Menlo"/>
          <w:color w:val="000000" w:themeColor="text1"/>
          <w:sz w:val="17"/>
          <w:szCs w:val="17"/>
        </w:rPr>
        <w:t xml:space="preserve">WITH COLLECT(persona) AS lista </w:t>
      </w:r>
    </w:p>
    <w:p w14:paraId="0F1F7B29" w14:textId="5C684C7E" w:rsidR="0054182D" w:rsidRPr="002E61FB" w:rsidRDefault="00D123A5" w:rsidP="002E61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Menlo" w:hAnsi="Menlo" w:cs="Menlo"/>
          <w:color w:val="000000" w:themeColor="text1"/>
          <w:sz w:val="17"/>
          <w:szCs w:val="17"/>
        </w:rPr>
      </w:pPr>
      <w:r w:rsidRPr="002E61FB">
        <w:rPr>
          <w:rFonts w:ascii="Menlo" w:hAnsi="Menlo" w:cs="Menlo"/>
          <w:color w:val="000000" w:themeColor="text1"/>
          <w:sz w:val="17"/>
          <w:szCs w:val="17"/>
        </w:rPr>
        <w:t>FOREACH (</w:t>
      </w:r>
      <w:r w:rsidR="001878EA" w:rsidRPr="001878EA">
        <w:rPr>
          <w:rFonts w:ascii="Menlo" w:hAnsi="Menlo" w:cs="Menlo"/>
          <w:color w:val="000000" w:themeColor="text1"/>
          <w:sz w:val="17"/>
          <w:szCs w:val="17"/>
          <w:lang w:val="en-US"/>
        </w:rPr>
        <w:t>p</w:t>
      </w:r>
      <w:r w:rsidRPr="002E61FB">
        <w:rPr>
          <w:rFonts w:ascii="Menlo" w:hAnsi="Menlo" w:cs="Menlo"/>
          <w:color w:val="000000" w:themeColor="text1"/>
          <w:sz w:val="17"/>
          <w:szCs w:val="17"/>
        </w:rPr>
        <w:t xml:space="preserve"> IN lista | SET </w:t>
      </w:r>
      <w:r w:rsidR="001878EA" w:rsidRPr="001878EA">
        <w:rPr>
          <w:rFonts w:ascii="Menlo" w:hAnsi="Menlo" w:cs="Menlo"/>
          <w:color w:val="000000" w:themeColor="text1"/>
          <w:sz w:val="17"/>
          <w:szCs w:val="17"/>
          <w:lang w:val="en-US"/>
        </w:rPr>
        <w:t>p</w:t>
      </w:r>
      <w:r w:rsidRPr="002E61FB">
        <w:rPr>
          <w:rFonts w:ascii="Menlo" w:hAnsi="Menlo" w:cs="Menlo"/>
          <w:color w:val="000000" w:themeColor="text1"/>
          <w:sz w:val="17"/>
          <w:szCs w:val="17"/>
        </w:rPr>
        <w:t>.edad=</w:t>
      </w:r>
      <w:r w:rsidR="001878EA" w:rsidRPr="001878EA">
        <w:rPr>
          <w:rFonts w:ascii="Menlo" w:hAnsi="Menlo" w:cs="Menlo"/>
          <w:color w:val="000000" w:themeColor="text1"/>
          <w:sz w:val="17"/>
          <w:szCs w:val="17"/>
          <w:lang w:val="en-US"/>
        </w:rPr>
        <w:t>p</w:t>
      </w:r>
      <w:r w:rsidRPr="002E61FB">
        <w:rPr>
          <w:rFonts w:ascii="Menlo" w:hAnsi="Menlo" w:cs="Menlo"/>
          <w:color w:val="000000" w:themeColor="text1"/>
          <w:sz w:val="17"/>
          <w:szCs w:val="17"/>
        </w:rPr>
        <w:t>.edad+1)</w:t>
      </w:r>
    </w:p>
    <w:p w14:paraId="3EB22D34" w14:textId="2971D5B0" w:rsidR="001B1BEF" w:rsidRDefault="00777C31" w:rsidP="002E61FB">
      <w:pPr>
        <w:pStyle w:val="Heading2"/>
      </w:pPr>
      <w:bookmarkStart w:id="26" w:name="_Toc35111449"/>
      <w:r>
        <w:lastRenderedPageBreak/>
        <w:t>Replicación</w:t>
      </w:r>
      <w:bookmarkEnd w:id="26"/>
    </w:p>
    <w:p w14:paraId="6CCAE507" w14:textId="1B20D077" w:rsidR="00C363D4" w:rsidRPr="00C363D4" w:rsidRDefault="00C363D4" w:rsidP="002E61FB">
      <w:r>
        <w:t xml:space="preserve">Al igual que la mayoría de </w:t>
      </w:r>
      <w:r w:rsidR="009B467A">
        <w:t>las bases</w:t>
      </w:r>
      <w:r>
        <w:t xml:space="preserve"> de datos node4j proporciona herramientas de replicación.</w:t>
      </w:r>
    </w:p>
    <w:p w14:paraId="6993A242" w14:textId="77777777" w:rsidR="00D11FF0" w:rsidRPr="00D11FF0" w:rsidRDefault="00777C31" w:rsidP="002E61FB">
      <w:r w:rsidRPr="00D11FF0">
        <w:t xml:space="preserve">Su modelo de replicación busca proporcionar la posibilidad de realizar particiones y alta disponibilidad de los datos. Se crearán nodos maestros y nodos réplica. Los nodos maestros serán responsables de garantizar la consistencia eventual de los datos y de realizar las escrituras de los datos. Por el </w:t>
      </w:r>
      <w:r w:rsidR="00D11FF0" w:rsidRPr="00D11FF0">
        <w:t>contrario,</w:t>
      </w:r>
      <w:r w:rsidRPr="00D11FF0">
        <w:t xml:space="preserve"> los nodos réplicas son solo de lectura</w:t>
      </w:r>
      <w:r w:rsidR="00D11FF0" w:rsidRPr="00D11FF0">
        <w:t>. Algunos de los nodos réplica tendrán la responsabilidad adicional de realizar informes y análisis sobre los datos almacenados.</w:t>
      </w:r>
    </w:p>
    <w:p w14:paraId="76F3BC26" w14:textId="1123621A" w:rsidR="00511391" w:rsidRDefault="00D11FF0" w:rsidP="002E61FB">
      <w:r w:rsidRPr="00D11FF0">
        <w:t xml:space="preserve">Este esquema de replicación esta orquestado por los llamados servidores de aplicación. Los servidores de aplicación recibirán las peticiones en el lenguaje </w:t>
      </w:r>
      <w:r w:rsidR="009B467A">
        <w:t>C</w:t>
      </w:r>
      <w:r w:rsidRPr="00D11FF0">
        <w:t>yp</w:t>
      </w:r>
      <w:r w:rsidR="009B467A">
        <w:t>h</w:t>
      </w:r>
      <w:r w:rsidRPr="00D11FF0">
        <w:t>er y dependiendo de si son lecturas o escrituras las reenviarán a nodos maestros o de réplica para ser procesadas. En caso de que sean una escritura las réplicas quedarán desactualizadas hasta que eventualmente y de forma asíncrona alguno de los nodos maestros las actualice.</w:t>
      </w:r>
      <w:r w:rsidR="00511391" w:rsidRPr="00777C31">
        <w:br w:type="page"/>
      </w:r>
    </w:p>
    <w:p w14:paraId="7F8606B2" w14:textId="77777777" w:rsidR="00511391" w:rsidRDefault="00511391" w:rsidP="002E61FB">
      <w:pPr>
        <w:pStyle w:val="Heading1"/>
      </w:pPr>
      <w:bookmarkStart w:id="27" w:name="_Toc35111450"/>
      <w:r>
        <w:lastRenderedPageBreak/>
        <w:t>Demostración</w:t>
      </w:r>
      <w:bookmarkEnd w:id="27"/>
    </w:p>
    <w:p w14:paraId="45BFA530" w14:textId="77777777" w:rsidR="000F3CC3" w:rsidRDefault="00F43706" w:rsidP="00F43706">
      <w:pPr>
        <w:rPr>
          <w:lang w:val="es-ES"/>
        </w:rPr>
      </w:pPr>
      <w:r>
        <w:rPr>
          <w:lang w:val="es-ES"/>
        </w:rPr>
        <w:t xml:space="preserve">Dividiremos la demostración en dos partes. </w:t>
      </w:r>
    </w:p>
    <w:p w14:paraId="03603F07" w14:textId="675864CB" w:rsidR="00F43706" w:rsidRDefault="00F43706" w:rsidP="00F43706">
      <w:pPr>
        <w:rPr>
          <w:lang w:val="es-ES"/>
        </w:rPr>
      </w:pPr>
      <w:r>
        <w:rPr>
          <w:lang w:val="es-ES"/>
        </w:rPr>
        <w:t xml:space="preserve">En la primera </w:t>
      </w:r>
      <w:r w:rsidR="000F3CC3">
        <w:rPr>
          <w:lang w:val="es-ES"/>
        </w:rPr>
        <w:t xml:space="preserve">crearemos nuestra propia base de datos mediante </w:t>
      </w:r>
      <w:proofErr w:type="spellStart"/>
      <w:r w:rsidR="000F3CC3">
        <w:rPr>
          <w:lang w:val="es-ES"/>
        </w:rPr>
        <w:t>docker</w:t>
      </w:r>
      <w:proofErr w:type="spellEnd"/>
      <w:r w:rsidR="000F3CC3">
        <w:rPr>
          <w:lang w:val="es-ES"/>
        </w:rPr>
        <w:t xml:space="preserve"> y accederemos a ella por medio de la utilidad de escritorio de neo4j. Sobre esta base de datos insertaremos algunos datos similares a los que se han utilizado como ejemplo para las consultas demostrativas utilizadas en la explicación de </w:t>
      </w:r>
      <w:proofErr w:type="spellStart"/>
      <w:r w:rsidR="000F3CC3">
        <w:rPr>
          <w:lang w:val="es-ES"/>
        </w:rPr>
        <w:t>Cypher</w:t>
      </w:r>
      <w:proofErr w:type="spellEnd"/>
      <w:r w:rsidR="000F3CC3">
        <w:rPr>
          <w:lang w:val="es-ES"/>
        </w:rPr>
        <w:t>.</w:t>
      </w:r>
    </w:p>
    <w:p w14:paraId="451FA8A5" w14:textId="3175ED7B" w:rsidR="000F3CC3" w:rsidRDefault="000F3CC3" w:rsidP="00F43706">
      <w:pPr>
        <w:rPr>
          <w:lang w:val="es-ES"/>
        </w:rPr>
      </w:pPr>
      <w:r>
        <w:rPr>
          <w:lang w:val="es-ES"/>
        </w:rPr>
        <w:t xml:space="preserve">En la segunda parte utilizaremos una base de datos online con datos precargados. Neo4j dispone bases de datos de este tipo sobre las que poder realizar tutoriales con el objetivo de aprender </w:t>
      </w:r>
      <w:proofErr w:type="spellStart"/>
      <w:r>
        <w:rPr>
          <w:lang w:val="es-ES"/>
        </w:rPr>
        <w:t>Cypher</w:t>
      </w:r>
      <w:proofErr w:type="spellEnd"/>
      <w:r>
        <w:rPr>
          <w:lang w:val="es-ES"/>
        </w:rPr>
        <w:t>.</w:t>
      </w:r>
    </w:p>
    <w:p w14:paraId="2B82D8A3" w14:textId="10A775D6" w:rsidR="00F43706" w:rsidRPr="00F43706" w:rsidRDefault="00F43706" w:rsidP="00F43706">
      <w:pPr>
        <w:pStyle w:val="Heading2"/>
        <w:rPr>
          <w:lang w:val="es-ES"/>
        </w:rPr>
      </w:pPr>
      <w:bookmarkStart w:id="28" w:name="_Toc35111451"/>
      <w:r>
        <w:rPr>
          <w:lang w:val="es-ES"/>
        </w:rPr>
        <w:t>Primera parte</w:t>
      </w:r>
      <w:bookmarkEnd w:id="28"/>
    </w:p>
    <w:p w14:paraId="67F951B4" w14:textId="325B49A0" w:rsidR="00777C31" w:rsidRDefault="000F3CC3" w:rsidP="002E61FB">
      <w:r>
        <w:rPr>
          <w:lang w:val="es-ES"/>
        </w:rPr>
        <w:t>Podemos iniciar</w:t>
      </w:r>
      <w:r w:rsidR="00031BA4">
        <w:t xml:space="preserve"> una nueva base de datos con docker mediante el comando:</w:t>
      </w:r>
    </w:p>
    <w:p w14:paraId="47F31E4E" w14:textId="7CE07D90" w:rsidR="00031BA4" w:rsidRPr="000F3CC3" w:rsidRDefault="00031BA4" w:rsidP="000F3CC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Menlo" w:hAnsi="Menlo" w:cs="Menlo"/>
          <w:color w:val="000000" w:themeColor="text1"/>
          <w:sz w:val="17"/>
          <w:szCs w:val="17"/>
        </w:rPr>
      </w:pPr>
      <w:r w:rsidRPr="000F3CC3">
        <w:rPr>
          <w:rFonts w:ascii="Menlo" w:hAnsi="Menlo" w:cs="Menlo"/>
          <w:color w:val="000000" w:themeColor="text1"/>
          <w:sz w:val="17"/>
          <w:szCs w:val="17"/>
        </w:rPr>
        <w:t>docker run --publish=7474:7474 --publish=7687:7687 neo4j:4.0</w:t>
      </w:r>
    </w:p>
    <w:p w14:paraId="02220F9D" w14:textId="463E7142" w:rsidR="000F3CC3" w:rsidRDefault="000F3CC3" w:rsidP="002E61FB">
      <w:pPr>
        <w:rPr>
          <w:lang w:val="es-ES"/>
        </w:rPr>
      </w:pPr>
      <w:r>
        <w:rPr>
          <w:lang w:val="es-ES"/>
        </w:rPr>
        <w:t xml:space="preserve">En nuestro caso hemos transformado dicho </w:t>
      </w:r>
      <w:r w:rsidR="00FC6BB0">
        <w:rPr>
          <w:lang w:val="es-ES"/>
        </w:rPr>
        <w:t xml:space="preserve">comando en un servicio de </w:t>
      </w:r>
      <w:proofErr w:type="spellStart"/>
      <w:r w:rsidR="00FC6BB0">
        <w:rPr>
          <w:lang w:val="es-ES"/>
        </w:rPr>
        <w:t>docker-compose</w:t>
      </w:r>
      <w:proofErr w:type="spellEnd"/>
      <w:r w:rsidR="00FC6BB0">
        <w:rPr>
          <w:lang w:val="es-ES"/>
        </w:rPr>
        <w:t xml:space="preserve"> sobre el que adicionalmente montamos un contenedor con varios archivos .</w:t>
      </w:r>
      <w:proofErr w:type="spellStart"/>
      <w:r w:rsidR="00FC6BB0">
        <w:rPr>
          <w:lang w:val="es-ES"/>
        </w:rPr>
        <w:t>csv</w:t>
      </w:r>
      <w:proofErr w:type="spellEnd"/>
      <w:r w:rsidR="00FC6BB0">
        <w:rPr>
          <w:lang w:val="es-ES"/>
        </w:rPr>
        <w:t xml:space="preserve"> con datos de prueba con los que pode hacer consultas:</w:t>
      </w:r>
    </w:p>
    <w:p w14:paraId="7A2CFBA4" w14:textId="77777777" w:rsidR="00FC6BB0" w:rsidRPr="00FC6BB0" w:rsidRDefault="00FC6BB0" w:rsidP="00FC6BB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Menlo" w:hAnsi="Menlo" w:cs="Menlo"/>
          <w:color w:val="000000" w:themeColor="text1"/>
          <w:sz w:val="17"/>
          <w:szCs w:val="17"/>
        </w:rPr>
      </w:pPr>
      <w:r w:rsidRPr="00FC6BB0">
        <w:rPr>
          <w:rFonts w:ascii="Menlo" w:hAnsi="Menlo" w:cs="Menlo"/>
          <w:color w:val="000000" w:themeColor="text1"/>
          <w:sz w:val="17"/>
          <w:szCs w:val="17"/>
        </w:rPr>
        <w:t>neo4j:</w:t>
      </w:r>
    </w:p>
    <w:p w14:paraId="2ABEC9D3" w14:textId="77777777" w:rsidR="00FC6BB0" w:rsidRPr="00FC6BB0" w:rsidRDefault="00FC6BB0" w:rsidP="00FC6BB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Menlo" w:hAnsi="Menlo" w:cs="Menlo"/>
          <w:color w:val="000000" w:themeColor="text1"/>
          <w:sz w:val="17"/>
          <w:szCs w:val="17"/>
        </w:rPr>
      </w:pPr>
      <w:r w:rsidRPr="00FC6BB0">
        <w:rPr>
          <w:rFonts w:ascii="Menlo" w:hAnsi="Menlo" w:cs="Menlo"/>
          <w:color w:val="000000" w:themeColor="text1"/>
          <w:sz w:val="17"/>
          <w:szCs w:val="17"/>
        </w:rPr>
        <w:t xml:space="preserve">    image: neo4j:4.0</w:t>
      </w:r>
    </w:p>
    <w:p w14:paraId="7451783E" w14:textId="77777777" w:rsidR="00FC6BB0" w:rsidRPr="00FC6BB0" w:rsidRDefault="00FC6BB0" w:rsidP="00FC6BB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Menlo" w:hAnsi="Menlo" w:cs="Menlo"/>
          <w:color w:val="000000" w:themeColor="text1"/>
          <w:sz w:val="17"/>
          <w:szCs w:val="17"/>
        </w:rPr>
      </w:pPr>
      <w:r w:rsidRPr="00FC6BB0">
        <w:rPr>
          <w:rFonts w:ascii="Menlo" w:hAnsi="Menlo" w:cs="Menlo"/>
          <w:color w:val="000000" w:themeColor="text1"/>
          <w:sz w:val="17"/>
          <w:szCs w:val="17"/>
        </w:rPr>
        <w:t xml:space="preserve">    ports:</w:t>
      </w:r>
    </w:p>
    <w:p w14:paraId="747EE57F" w14:textId="77777777" w:rsidR="00FC6BB0" w:rsidRPr="00FC6BB0" w:rsidRDefault="00FC6BB0" w:rsidP="00FC6BB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Menlo" w:hAnsi="Menlo" w:cs="Menlo"/>
          <w:color w:val="000000" w:themeColor="text1"/>
          <w:sz w:val="17"/>
          <w:szCs w:val="17"/>
        </w:rPr>
      </w:pPr>
      <w:r w:rsidRPr="00FC6BB0">
        <w:rPr>
          <w:rFonts w:ascii="Menlo" w:hAnsi="Menlo" w:cs="Menlo"/>
          <w:color w:val="000000" w:themeColor="text1"/>
          <w:sz w:val="17"/>
          <w:szCs w:val="17"/>
        </w:rPr>
        <w:t xml:space="preserve">      - 7474:7474</w:t>
      </w:r>
    </w:p>
    <w:p w14:paraId="43372675" w14:textId="77777777" w:rsidR="00FC6BB0" w:rsidRPr="00FC6BB0" w:rsidRDefault="00FC6BB0" w:rsidP="00FC6BB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Menlo" w:hAnsi="Menlo" w:cs="Menlo"/>
          <w:color w:val="000000" w:themeColor="text1"/>
          <w:sz w:val="17"/>
          <w:szCs w:val="17"/>
        </w:rPr>
      </w:pPr>
      <w:r w:rsidRPr="00FC6BB0">
        <w:rPr>
          <w:rFonts w:ascii="Menlo" w:hAnsi="Menlo" w:cs="Menlo"/>
          <w:color w:val="000000" w:themeColor="text1"/>
          <w:sz w:val="17"/>
          <w:szCs w:val="17"/>
        </w:rPr>
        <w:t xml:space="preserve">      - 7687:7687</w:t>
      </w:r>
    </w:p>
    <w:p w14:paraId="35CB30F1" w14:textId="77777777" w:rsidR="00FC6BB0" w:rsidRPr="00FC6BB0" w:rsidRDefault="00FC6BB0" w:rsidP="00FC6BB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Menlo" w:hAnsi="Menlo" w:cs="Menlo"/>
          <w:color w:val="000000" w:themeColor="text1"/>
          <w:sz w:val="17"/>
          <w:szCs w:val="17"/>
        </w:rPr>
      </w:pPr>
      <w:r w:rsidRPr="00FC6BB0">
        <w:rPr>
          <w:rFonts w:ascii="Menlo" w:hAnsi="Menlo" w:cs="Menlo"/>
          <w:color w:val="000000" w:themeColor="text1"/>
          <w:sz w:val="17"/>
          <w:szCs w:val="17"/>
        </w:rPr>
        <w:t xml:space="preserve">    volumes:</w:t>
      </w:r>
    </w:p>
    <w:p w14:paraId="4F21709B" w14:textId="77777777" w:rsidR="00FC6BB0" w:rsidRPr="00FC6BB0" w:rsidRDefault="00FC6BB0" w:rsidP="00FC6BB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Menlo" w:hAnsi="Menlo" w:cs="Menlo"/>
          <w:color w:val="000000" w:themeColor="text1"/>
          <w:sz w:val="17"/>
          <w:szCs w:val="17"/>
        </w:rPr>
      </w:pPr>
      <w:r w:rsidRPr="00FC6BB0">
        <w:rPr>
          <w:rFonts w:ascii="Menlo" w:hAnsi="Menlo" w:cs="Menlo"/>
          <w:color w:val="000000" w:themeColor="text1"/>
          <w:sz w:val="17"/>
          <w:szCs w:val="17"/>
        </w:rPr>
        <w:t xml:space="preserve">      - ./data:/var/lib/neo4j/import</w:t>
      </w:r>
    </w:p>
    <w:p w14:paraId="219500E5" w14:textId="5E1CF5A8" w:rsidR="00FC6BB0" w:rsidRDefault="00FC6BB0" w:rsidP="002E61FB">
      <w:pPr>
        <w:rPr>
          <w:lang w:val="es-ES"/>
        </w:rPr>
      </w:pPr>
      <w:r w:rsidRPr="00FC6BB0">
        <w:rPr>
          <w:lang w:val="es-ES"/>
        </w:rPr>
        <w:t xml:space="preserve">A continuación, mediante la </w:t>
      </w:r>
      <w:r>
        <w:rPr>
          <w:lang w:val="es-ES"/>
        </w:rPr>
        <w:t xml:space="preserve">utilidad de neo4j para realizar conexiones y consultas a sus bases de datos disponible en </w:t>
      </w:r>
      <w:hyperlink r:id="rId9" w:history="1">
        <w:r w:rsidRPr="005A5D9A">
          <w:rPr>
            <w:rStyle w:val="Hyperlink"/>
            <w:lang w:val="es-ES"/>
          </w:rPr>
          <w:t>https://neo4j.com/download/</w:t>
        </w:r>
      </w:hyperlink>
      <w:r>
        <w:rPr>
          <w:lang w:val="es-ES"/>
        </w:rPr>
        <w:t xml:space="preserve"> nos conectaremos a la base de datos que acabos de crear.</w:t>
      </w:r>
    </w:p>
    <w:p w14:paraId="18091E0D" w14:textId="2C5B15FC" w:rsidR="00FC6BB0" w:rsidRDefault="00FC6BB0" w:rsidP="002E61FB">
      <w:pPr>
        <w:rPr>
          <w:lang w:val="es-ES"/>
        </w:rPr>
      </w:pPr>
      <w:r>
        <w:rPr>
          <w:lang w:val="es-ES"/>
        </w:rPr>
        <w:t xml:space="preserve">Las siguientes capturas que se mostrarán serán realizadas sobre la interfaz gráfica que nos proporciona esta </w:t>
      </w:r>
      <w:proofErr w:type="spellStart"/>
      <w:r>
        <w:rPr>
          <w:lang w:val="es-ES"/>
        </w:rPr>
        <w:t>utiliad</w:t>
      </w:r>
      <w:proofErr w:type="spellEnd"/>
      <w:r>
        <w:rPr>
          <w:lang w:val="es-ES"/>
        </w:rPr>
        <w:t>. La consulta a la que cada captura hace referencia se encuentra en la parte superior izquierda.</w:t>
      </w:r>
    </w:p>
    <w:p w14:paraId="3D672AD5" w14:textId="0C86009C" w:rsidR="009C1469" w:rsidRDefault="009C1469" w:rsidP="002E61FB">
      <w:pPr>
        <w:rPr>
          <w:lang w:val="es-ES"/>
        </w:rPr>
      </w:pPr>
      <w:r>
        <w:rPr>
          <w:lang w:val="es-ES"/>
        </w:rPr>
        <w:t>Para conectarlos a la base de datos por tanto la consulta ejecutada ha sido:</w:t>
      </w:r>
    </w:p>
    <w:p w14:paraId="0BD20A1C" w14:textId="66A10A2D" w:rsidR="009C1469" w:rsidRDefault="009C1469" w:rsidP="009C14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Menlo" w:hAnsi="Menlo" w:cs="Menlo"/>
          <w:color w:val="000000" w:themeColor="text1"/>
          <w:sz w:val="17"/>
          <w:szCs w:val="17"/>
        </w:rPr>
      </w:pPr>
      <w:r w:rsidRPr="009C1469">
        <w:rPr>
          <w:rFonts w:ascii="Menlo" w:hAnsi="Menlo" w:cs="Menlo"/>
          <w:color w:val="000000" w:themeColor="text1"/>
          <w:sz w:val="17"/>
          <w:szCs w:val="17"/>
        </w:rPr>
        <w:t>:server connect</w:t>
      </w:r>
    </w:p>
    <w:p w14:paraId="4B105ED4" w14:textId="62568542" w:rsidR="009C1469" w:rsidRPr="009C1469" w:rsidRDefault="009C1469" w:rsidP="009C1469">
      <w:pPr>
        <w:rPr>
          <w:lang w:val="es-ES"/>
        </w:rPr>
      </w:pPr>
      <w:r>
        <w:rPr>
          <w:lang w:val="es-ES"/>
        </w:rPr>
        <w:t>El usuario y la contraseña iniciales de la base de datos son neo4j, se nos pedirá que cambiemos la contraseña por otra distinta la primera vez que nos conectemos a la base de datos.</w:t>
      </w:r>
    </w:p>
    <w:p w14:paraId="6986D008" w14:textId="0DF3CAAC" w:rsidR="00FC6BB0" w:rsidRDefault="00FC6BB0" w:rsidP="00FC6BB0">
      <w:pPr>
        <w:jc w:val="center"/>
        <w:rPr>
          <w:lang w:val="es-ES"/>
        </w:rPr>
      </w:pPr>
      <w:r>
        <w:rPr>
          <w:noProof/>
        </w:rPr>
        <w:lastRenderedPageBreak/>
        <w:drawing>
          <wp:inline distT="0" distB="0" distL="0" distR="0" wp14:anchorId="6FE5B596" wp14:editId="6D793617">
            <wp:extent cx="4340471" cy="2887579"/>
            <wp:effectExtent l="0" t="0" r="317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14 at 5.19.4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60643" cy="2900999"/>
                    </a:xfrm>
                    <a:prstGeom prst="rect">
                      <a:avLst/>
                    </a:prstGeom>
                  </pic:spPr>
                </pic:pic>
              </a:graphicData>
            </a:graphic>
          </wp:inline>
        </w:drawing>
      </w:r>
    </w:p>
    <w:p w14:paraId="5CB2DE6E" w14:textId="19632178" w:rsidR="009C1469" w:rsidRDefault="009C1469" w:rsidP="009C1469">
      <w:pPr>
        <w:rPr>
          <w:lang w:val="es-ES"/>
        </w:rPr>
      </w:pPr>
      <w:r w:rsidRPr="009C1469">
        <w:rPr>
          <w:lang w:val="es-ES"/>
        </w:rPr>
        <w:t>A continuación, cargaremos los</w:t>
      </w:r>
      <w:r>
        <w:rPr>
          <w:lang w:val="es-ES"/>
        </w:rPr>
        <w:t xml:space="preserve"> datos almacenados en los archivos .</w:t>
      </w:r>
      <w:proofErr w:type="spellStart"/>
      <w:r>
        <w:rPr>
          <w:lang w:val="es-ES"/>
        </w:rPr>
        <w:t>csv</w:t>
      </w:r>
      <w:proofErr w:type="spellEnd"/>
      <w:r>
        <w:rPr>
          <w:lang w:val="es-ES"/>
        </w:rPr>
        <w:t xml:space="preserve"> incorporados al contenedor.</w:t>
      </w:r>
    </w:p>
    <w:p w14:paraId="29FBDB59" w14:textId="77777777" w:rsidR="009C1469" w:rsidRDefault="009C1469" w:rsidP="009C14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rPr>
      </w:pPr>
      <w:r w:rsidRPr="009C1469">
        <w:rPr>
          <w:rFonts w:ascii="Menlo" w:hAnsi="Menlo" w:cs="Menlo"/>
          <w:color w:val="000000" w:themeColor="text1"/>
          <w:sz w:val="17"/>
          <w:szCs w:val="17"/>
        </w:rPr>
        <w:t xml:space="preserve">LOAD CSV FROM "file:///node4jNames.csv" AS personas </w:t>
      </w:r>
    </w:p>
    <w:p w14:paraId="5C74651D" w14:textId="0CE78C3E" w:rsidR="009C1469" w:rsidRPr="009C1469" w:rsidRDefault="009C1469" w:rsidP="009C14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Menlo" w:hAnsi="Menlo" w:cs="Menlo"/>
          <w:color w:val="000000" w:themeColor="text1"/>
          <w:sz w:val="17"/>
          <w:szCs w:val="17"/>
        </w:rPr>
      </w:pPr>
      <w:r w:rsidRPr="009C1469">
        <w:rPr>
          <w:rFonts w:ascii="Menlo" w:hAnsi="Menlo" w:cs="Menlo"/>
          <w:color w:val="000000" w:themeColor="text1"/>
          <w:sz w:val="17"/>
          <w:szCs w:val="17"/>
        </w:rPr>
        <w:t>CREATE (:Persona{nombre: personas[0], edad: personas[1]})</w:t>
      </w:r>
    </w:p>
    <w:p w14:paraId="719CA0E3" w14:textId="08A38401" w:rsidR="009C1469" w:rsidRDefault="009C1469" w:rsidP="009C1469">
      <w:pPr>
        <w:rPr>
          <w:lang w:val="es-ES"/>
        </w:rPr>
      </w:pPr>
      <w:r>
        <w:rPr>
          <w:lang w:val="es-ES"/>
        </w:rPr>
        <w:t>Podremos ver los nuevos datos incorporados a la base de datos mediante:</w:t>
      </w:r>
    </w:p>
    <w:p w14:paraId="2043E255" w14:textId="60A7DC78" w:rsidR="009C1469" w:rsidRPr="009C1469" w:rsidRDefault="009C1469" w:rsidP="009C14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rPr>
      </w:pPr>
      <w:r w:rsidRPr="009C1469">
        <w:rPr>
          <w:rFonts w:ascii="Menlo" w:hAnsi="Menlo" w:cs="Menlo"/>
          <w:color w:val="000000" w:themeColor="text1"/>
          <w:sz w:val="17"/>
          <w:szCs w:val="17"/>
        </w:rPr>
        <w:t>MATCH (p:Persona) RETURN COLLECT(p)</w:t>
      </w:r>
    </w:p>
    <w:p w14:paraId="55D8AC46" w14:textId="0D4F5E9E" w:rsidR="009C1469" w:rsidRDefault="009C1469" w:rsidP="002E61FB">
      <w:pPr>
        <w:rPr>
          <w:lang w:val="es-ES"/>
        </w:rPr>
      </w:pPr>
      <w:r w:rsidRPr="009C1469">
        <w:rPr>
          <w:lang w:val="es-ES"/>
        </w:rPr>
        <w:t xml:space="preserve">Incluimos la sentencia </w:t>
      </w:r>
      <w:r>
        <w:rPr>
          <w:lang w:val="es-ES"/>
        </w:rPr>
        <w:t>COLLECT</w:t>
      </w:r>
      <w:r w:rsidRPr="009C1469">
        <w:rPr>
          <w:lang w:val="es-ES"/>
        </w:rPr>
        <w:t xml:space="preserve"> para </w:t>
      </w:r>
      <w:r>
        <w:rPr>
          <w:lang w:val="es-ES"/>
        </w:rPr>
        <w:t>que los datos sean transformados en un vector JSON, de otro modo tendríamos un set de nodos.</w:t>
      </w:r>
    </w:p>
    <w:p w14:paraId="1DE109B3" w14:textId="7B77DE70" w:rsidR="009C1469" w:rsidRDefault="009C1469" w:rsidP="009C1469">
      <w:pPr>
        <w:jc w:val="center"/>
        <w:rPr>
          <w:lang w:val="es-ES"/>
        </w:rPr>
      </w:pPr>
      <w:r>
        <w:rPr>
          <w:noProof/>
          <w:lang w:val="es-ES"/>
        </w:rPr>
        <w:drawing>
          <wp:inline distT="0" distB="0" distL="0" distR="0" wp14:anchorId="2717DC58" wp14:editId="18BBA7DA">
            <wp:extent cx="2490393" cy="1900800"/>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3-14 at 5.58.04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90393" cy="1900800"/>
                    </a:xfrm>
                    <a:prstGeom prst="rect">
                      <a:avLst/>
                    </a:prstGeom>
                  </pic:spPr>
                </pic:pic>
              </a:graphicData>
            </a:graphic>
          </wp:inline>
        </w:drawing>
      </w:r>
      <w:r>
        <w:rPr>
          <w:noProof/>
          <w:lang w:val="es-ES"/>
        </w:rPr>
        <w:drawing>
          <wp:inline distT="0" distB="0" distL="0" distR="0" wp14:anchorId="213ADA59" wp14:editId="64D28652">
            <wp:extent cx="2426680" cy="1900800"/>
            <wp:effectExtent l="0" t="0" r="0" b="444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3-14 at 5.58.25 PM.png"/>
                    <pic:cNvPicPr/>
                  </pic:nvPicPr>
                  <pic:blipFill>
                    <a:blip r:embed="rId12" cstate="print">
                      <a:extLst>
                        <a:ext uri="{28A0092B-C50C-407E-A947-70E740481C1C}">
                          <a14:useLocalDpi xmlns:a14="http://schemas.microsoft.com/office/drawing/2010/main" val="0"/>
                        </a:ext>
                      </a:extLst>
                    </a:blip>
                    <a:stretch>
                      <a:fillRect/>
                    </a:stretch>
                  </pic:blipFill>
                  <pic:spPr>
                    <a:xfrm flipV="1">
                      <a:off x="0" y="0"/>
                      <a:ext cx="2426680" cy="1900800"/>
                    </a:xfrm>
                    <a:prstGeom prst="rect">
                      <a:avLst/>
                    </a:prstGeom>
                  </pic:spPr>
                </pic:pic>
              </a:graphicData>
            </a:graphic>
          </wp:inline>
        </w:drawing>
      </w:r>
    </w:p>
    <w:p w14:paraId="6F0F2AF2" w14:textId="00031D80" w:rsidR="009C1469" w:rsidRPr="009C1469" w:rsidRDefault="009C1469" w:rsidP="002E61FB">
      <w:pPr>
        <w:rPr>
          <w:lang w:val="es-ES"/>
        </w:rPr>
      </w:pPr>
      <w:r>
        <w:rPr>
          <w:lang w:val="es-ES"/>
        </w:rPr>
        <w:t>Seguidamente incluiremos el resto de los datos:</w:t>
      </w:r>
    </w:p>
    <w:p w14:paraId="4CC2FF30" w14:textId="77777777" w:rsidR="009C1469" w:rsidRPr="009C1469" w:rsidRDefault="009C1469" w:rsidP="009C14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rPr>
      </w:pPr>
      <w:r w:rsidRPr="009C1469">
        <w:rPr>
          <w:rFonts w:ascii="Menlo" w:hAnsi="Menlo" w:cs="Menlo"/>
          <w:color w:val="000000" w:themeColor="text1"/>
          <w:sz w:val="17"/>
          <w:szCs w:val="17"/>
        </w:rPr>
        <w:t xml:space="preserve">LOAD CSV FROM "file:///node4jProducts.csv" AS </w:t>
      </w:r>
      <w:proofErr w:type="spellStart"/>
      <w:r w:rsidRPr="009C1469">
        <w:rPr>
          <w:rFonts w:ascii="Menlo" w:hAnsi="Menlo" w:cs="Menlo"/>
          <w:color w:val="000000" w:themeColor="text1"/>
          <w:sz w:val="17"/>
          <w:szCs w:val="17"/>
        </w:rPr>
        <w:t>productos</w:t>
      </w:r>
      <w:proofErr w:type="spellEnd"/>
      <w:r w:rsidRPr="009C1469">
        <w:rPr>
          <w:rFonts w:ascii="Menlo" w:hAnsi="Menlo" w:cs="Menlo"/>
          <w:color w:val="000000" w:themeColor="text1"/>
          <w:sz w:val="17"/>
          <w:szCs w:val="17"/>
        </w:rPr>
        <w:t xml:space="preserve"> </w:t>
      </w:r>
    </w:p>
    <w:p w14:paraId="188CCA5B" w14:textId="6FCF61F0" w:rsidR="00EE6DF8" w:rsidRDefault="009C1469" w:rsidP="009C14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rPr>
      </w:pPr>
      <w:r w:rsidRPr="009C1469">
        <w:rPr>
          <w:rFonts w:ascii="Menlo" w:hAnsi="Menlo" w:cs="Menlo"/>
          <w:color w:val="000000" w:themeColor="text1"/>
          <w:sz w:val="17"/>
          <w:szCs w:val="17"/>
        </w:rPr>
        <w:t>CREATE (:Producto{nombre: productos[0], precio: productos[1]})</w:t>
      </w:r>
    </w:p>
    <w:p w14:paraId="01ED25EF" w14:textId="01D4EB1D" w:rsidR="009C1469" w:rsidRDefault="009C1469" w:rsidP="009C14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rPr>
      </w:pPr>
    </w:p>
    <w:p w14:paraId="6C7793C0" w14:textId="77777777" w:rsidR="009C1469" w:rsidRPr="009C1469" w:rsidRDefault="009C1469" w:rsidP="009C14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rPr>
      </w:pPr>
      <w:r w:rsidRPr="009C1469">
        <w:rPr>
          <w:rFonts w:ascii="Menlo" w:hAnsi="Menlo" w:cs="Menlo"/>
          <w:color w:val="000000" w:themeColor="text1"/>
          <w:sz w:val="17"/>
          <w:szCs w:val="17"/>
        </w:rPr>
        <w:t xml:space="preserve">LOAD CSV FROM "file:///node4jSales.csv" AS sales </w:t>
      </w:r>
    </w:p>
    <w:p w14:paraId="426C1F04" w14:textId="77777777" w:rsidR="009C1469" w:rsidRPr="009C1469" w:rsidRDefault="009C1469" w:rsidP="009C14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rPr>
      </w:pPr>
      <w:r w:rsidRPr="009C1469">
        <w:rPr>
          <w:rFonts w:ascii="Menlo" w:hAnsi="Menlo" w:cs="Menlo"/>
          <w:color w:val="000000" w:themeColor="text1"/>
          <w:sz w:val="17"/>
          <w:szCs w:val="17"/>
        </w:rPr>
        <w:t>MATCH (persona :Persona), (producto :Producto)</w:t>
      </w:r>
    </w:p>
    <w:p w14:paraId="48EEB671" w14:textId="77777777" w:rsidR="009C1469" w:rsidRPr="009C1469" w:rsidRDefault="009C1469" w:rsidP="009C14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rPr>
      </w:pPr>
      <w:r w:rsidRPr="009C1469">
        <w:rPr>
          <w:rFonts w:ascii="Menlo" w:hAnsi="Menlo" w:cs="Menlo"/>
          <w:color w:val="000000" w:themeColor="text1"/>
          <w:sz w:val="17"/>
          <w:szCs w:val="17"/>
        </w:rPr>
        <w:t>WHERE persona.nombre=sales[0] AND producto.nombre=sales[1]</w:t>
      </w:r>
    </w:p>
    <w:p w14:paraId="10C1A479" w14:textId="08D9ECAA" w:rsidR="009C1469" w:rsidRPr="009C1469" w:rsidRDefault="009C1469" w:rsidP="009C14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rPr>
      </w:pPr>
      <w:r w:rsidRPr="009C1469">
        <w:rPr>
          <w:rFonts w:ascii="Menlo" w:hAnsi="Menlo" w:cs="Menlo"/>
          <w:color w:val="000000" w:themeColor="text1"/>
          <w:sz w:val="17"/>
          <w:szCs w:val="17"/>
        </w:rPr>
        <w:t>CREATE (persona)-[:Compra]-&gt;(producto)</w:t>
      </w:r>
    </w:p>
    <w:p w14:paraId="09A01480" w14:textId="493A4713" w:rsidR="00834AD2" w:rsidRPr="009C1469" w:rsidRDefault="009C1469" w:rsidP="009C1469">
      <w:pPr>
        <w:rPr>
          <w:lang w:val="es-ES"/>
        </w:rPr>
      </w:pPr>
      <w:r w:rsidRPr="009C1469">
        <w:lastRenderedPageBreak/>
        <w:t>Finalment</w:t>
      </w:r>
      <w:r>
        <w:rPr>
          <w:lang w:val="es-ES"/>
        </w:rPr>
        <w:t xml:space="preserve">e </w:t>
      </w:r>
      <w:r w:rsidR="00834AD2">
        <w:rPr>
          <w:lang w:val="es-ES"/>
        </w:rPr>
        <w:t>crearemos dos restricciones sobre las “claves” de los nodos lo que garantizará que sean datos únicos al mismo tiempo que nos añade índices sobre ellas.</w:t>
      </w:r>
    </w:p>
    <w:p w14:paraId="28FE9AF3" w14:textId="3AB0FDAB" w:rsidR="00EE6DF8" w:rsidRPr="00834AD2" w:rsidRDefault="009C1469" w:rsidP="00834A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rPr>
      </w:pPr>
      <w:r w:rsidRPr="00834AD2">
        <w:rPr>
          <w:rFonts w:ascii="Menlo" w:hAnsi="Menlo" w:cs="Menlo"/>
          <w:color w:val="000000" w:themeColor="text1"/>
          <w:sz w:val="17"/>
          <w:szCs w:val="17"/>
        </w:rPr>
        <w:t>CREATE CONSTRAINT ON (persona:Persona) ASSERT persona.nombre IS UNIQUE</w:t>
      </w:r>
    </w:p>
    <w:p w14:paraId="20E85B52" w14:textId="656C4F88" w:rsidR="009C1469" w:rsidRPr="00834AD2" w:rsidRDefault="009C1469" w:rsidP="00834A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rPr>
      </w:pPr>
      <w:r w:rsidRPr="00834AD2">
        <w:rPr>
          <w:rFonts w:ascii="Menlo" w:hAnsi="Menlo" w:cs="Menlo"/>
          <w:color w:val="000000" w:themeColor="text1"/>
          <w:sz w:val="17"/>
          <w:szCs w:val="17"/>
        </w:rPr>
        <w:t>CREATE CONSTRAINT ON (producto:Producto) ASSERT producto.nombre IS UNIQUE</w:t>
      </w:r>
    </w:p>
    <w:p w14:paraId="520B0BE3" w14:textId="7D8C607A" w:rsidR="00EE6DF8" w:rsidRDefault="00834AD2" w:rsidP="002E61FB">
      <w:pPr>
        <w:rPr>
          <w:lang w:val="es-ES"/>
        </w:rPr>
      </w:pPr>
      <w:r>
        <w:rPr>
          <w:lang w:val="es-ES"/>
        </w:rPr>
        <w:t>A continuación, podremos ver el esquema final de nuestra base de datos:</w:t>
      </w:r>
    </w:p>
    <w:p w14:paraId="7B757C00" w14:textId="7E37E8BE" w:rsidR="00834AD2" w:rsidRPr="00834AD2" w:rsidRDefault="00834AD2" w:rsidP="00834A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rPr>
      </w:pPr>
      <w:r w:rsidRPr="00834AD2">
        <w:rPr>
          <w:rFonts w:ascii="Menlo" w:hAnsi="Menlo" w:cs="Menlo"/>
          <w:color w:val="000000" w:themeColor="text1"/>
          <w:sz w:val="17"/>
          <w:szCs w:val="17"/>
        </w:rPr>
        <w:t xml:space="preserve"> CALL db.schema.visualization()</w:t>
      </w:r>
    </w:p>
    <w:p w14:paraId="3CA22EC0" w14:textId="255E0FAB" w:rsidR="00F43706" w:rsidRDefault="00834AD2" w:rsidP="00834AD2">
      <w:pPr>
        <w:jc w:val="center"/>
      </w:pPr>
      <w:r>
        <w:rPr>
          <w:noProof/>
        </w:rPr>
        <w:drawing>
          <wp:inline distT="0" distB="0" distL="0" distR="0" wp14:anchorId="14C9FA85" wp14:editId="43A00997">
            <wp:extent cx="3759200" cy="1333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3-14 at 6.17.22 PM.png"/>
                    <pic:cNvPicPr/>
                  </pic:nvPicPr>
                  <pic:blipFill>
                    <a:blip r:embed="rId13">
                      <a:extLst>
                        <a:ext uri="{28A0092B-C50C-407E-A947-70E740481C1C}">
                          <a14:useLocalDpi xmlns:a14="http://schemas.microsoft.com/office/drawing/2010/main" val="0"/>
                        </a:ext>
                      </a:extLst>
                    </a:blip>
                    <a:stretch>
                      <a:fillRect/>
                    </a:stretch>
                  </pic:blipFill>
                  <pic:spPr>
                    <a:xfrm>
                      <a:off x="0" y="0"/>
                      <a:ext cx="3759200" cy="1333500"/>
                    </a:xfrm>
                    <a:prstGeom prst="rect">
                      <a:avLst/>
                    </a:prstGeom>
                  </pic:spPr>
                </pic:pic>
              </a:graphicData>
            </a:graphic>
          </wp:inline>
        </w:drawing>
      </w:r>
    </w:p>
    <w:p w14:paraId="248BE5EB" w14:textId="7A363CDB" w:rsidR="00834AD2" w:rsidRDefault="00834AD2" w:rsidP="00834AD2">
      <w:pPr>
        <w:rPr>
          <w:lang w:val="es-ES"/>
        </w:rPr>
      </w:pPr>
      <w:r>
        <w:rPr>
          <w:lang w:val="es-ES"/>
        </w:rPr>
        <w:t>Podremos ver el listado de procedimientos disponibles para llamar con CALL mediante:</w:t>
      </w:r>
    </w:p>
    <w:p w14:paraId="0DC99A78" w14:textId="5951BF1D" w:rsidR="00834AD2" w:rsidRDefault="00834AD2" w:rsidP="00834A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rPr>
      </w:pPr>
      <w:r w:rsidRPr="00834AD2">
        <w:rPr>
          <w:rFonts w:ascii="Menlo" w:hAnsi="Menlo" w:cs="Menlo"/>
          <w:color w:val="000000" w:themeColor="text1"/>
          <w:sz w:val="17"/>
          <w:szCs w:val="17"/>
        </w:rPr>
        <w:t>CALL dbms.procedures()</w:t>
      </w:r>
    </w:p>
    <w:p w14:paraId="301DA423" w14:textId="62B5F7EE" w:rsidR="00834AD2" w:rsidRDefault="00834AD2" w:rsidP="00834AD2">
      <w:pPr>
        <w:rPr>
          <w:lang w:val="es-ES"/>
        </w:rPr>
      </w:pPr>
      <w:r>
        <w:rPr>
          <w:lang w:val="es-ES"/>
        </w:rPr>
        <w:t>Mediante la siguiente consulta podremos ver todos los datos almacenados en la base de datos:</w:t>
      </w:r>
    </w:p>
    <w:p w14:paraId="56318809" w14:textId="77777777" w:rsidR="00834AD2" w:rsidRPr="00834AD2" w:rsidRDefault="00834AD2" w:rsidP="00834A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rPr>
      </w:pPr>
      <w:r w:rsidRPr="00834AD2">
        <w:rPr>
          <w:rFonts w:ascii="Menlo" w:hAnsi="Menlo" w:cs="Menlo"/>
          <w:color w:val="000000" w:themeColor="text1"/>
          <w:sz w:val="17"/>
          <w:szCs w:val="17"/>
        </w:rPr>
        <w:t>MATCH g=()-[]-&gt;() RETURN g</w:t>
      </w:r>
    </w:p>
    <w:p w14:paraId="79F5484A" w14:textId="77777777" w:rsidR="00834AD2" w:rsidRPr="00834AD2" w:rsidRDefault="00834AD2" w:rsidP="00834AD2">
      <w:pPr>
        <w:rPr>
          <w:lang w:val="es-ES"/>
        </w:rPr>
      </w:pPr>
    </w:p>
    <w:p w14:paraId="7DEEA249" w14:textId="088F1388" w:rsidR="00545A5F" w:rsidRDefault="00834AD2" w:rsidP="00834AD2">
      <w:pPr>
        <w:jc w:val="center"/>
      </w:pPr>
      <w:r>
        <w:rPr>
          <w:noProof/>
        </w:rPr>
        <w:drawing>
          <wp:inline distT="0" distB="0" distL="0" distR="0" wp14:anchorId="73ECF429" wp14:editId="4E84D7A5">
            <wp:extent cx="3898231" cy="3637077"/>
            <wp:effectExtent l="0" t="0" r="1270" b="0"/>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3-14 at 6.19.29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16596" cy="3654212"/>
                    </a:xfrm>
                    <a:prstGeom prst="rect">
                      <a:avLst/>
                    </a:prstGeom>
                  </pic:spPr>
                </pic:pic>
              </a:graphicData>
            </a:graphic>
          </wp:inline>
        </w:drawing>
      </w:r>
    </w:p>
    <w:p w14:paraId="2A68FCF7" w14:textId="3EB907D7" w:rsidR="00834AD2" w:rsidRDefault="00834AD2" w:rsidP="009F0780">
      <w:pPr>
        <w:rPr>
          <w:lang w:val="es-ES"/>
        </w:rPr>
      </w:pPr>
      <w:r w:rsidRPr="00834AD2">
        <w:rPr>
          <w:lang w:val="es-ES"/>
        </w:rPr>
        <w:lastRenderedPageBreak/>
        <w:t>En es</w:t>
      </w:r>
      <w:r>
        <w:rPr>
          <w:lang w:val="es-ES"/>
        </w:rPr>
        <w:t>te punto nuestra base de datos estará lista y podremos hacer consultas como ver los productos más comprados:</w:t>
      </w:r>
    </w:p>
    <w:p w14:paraId="46242442" w14:textId="77777777" w:rsidR="001878EA" w:rsidRPr="001878EA" w:rsidRDefault="001878EA" w:rsidP="001878E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rPr>
      </w:pPr>
      <w:r w:rsidRPr="001878EA">
        <w:rPr>
          <w:rFonts w:ascii="Menlo" w:hAnsi="Menlo" w:cs="Menlo"/>
          <w:color w:val="000000" w:themeColor="text1"/>
          <w:sz w:val="17"/>
          <w:szCs w:val="17"/>
        </w:rPr>
        <w:t xml:space="preserve">MATCH ()-[:Compra]-&gt;(producto :Producto) </w:t>
      </w:r>
    </w:p>
    <w:p w14:paraId="738FCDD7" w14:textId="77777777" w:rsidR="001878EA" w:rsidRPr="001878EA" w:rsidRDefault="001878EA" w:rsidP="001878E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rPr>
      </w:pPr>
      <w:r w:rsidRPr="001878EA">
        <w:rPr>
          <w:rFonts w:ascii="Menlo" w:hAnsi="Menlo" w:cs="Menlo"/>
          <w:color w:val="000000" w:themeColor="text1"/>
          <w:sz w:val="17"/>
          <w:szCs w:val="17"/>
        </w:rPr>
        <w:t xml:space="preserve">WITH </w:t>
      </w:r>
      <w:proofErr w:type="spellStart"/>
      <w:proofErr w:type="gramStart"/>
      <w:r w:rsidRPr="001878EA">
        <w:rPr>
          <w:rFonts w:ascii="Menlo" w:hAnsi="Menlo" w:cs="Menlo"/>
          <w:color w:val="000000" w:themeColor="text1"/>
          <w:sz w:val="17"/>
          <w:szCs w:val="17"/>
        </w:rPr>
        <w:t>producto.nombre</w:t>
      </w:r>
      <w:proofErr w:type="spellEnd"/>
      <w:proofErr w:type="gramEnd"/>
      <w:r w:rsidRPr="001878EA">
        <w:rPr>
          <w:rFonts w:ascii="Menlo" w:hAnsi="Menlo" w:cs="Menlo"/>
          <w:color w:val="000000" w:themeColor="text1"/>
          <w:sz w:val="17"/>
          <w:szCs w:val="17"/>
        </w:rPr>
        <w:t xml:space="preserve"> AS nombre, </w:t>
      </w:r>
      <w:proofErr w:type="spellStart"/>
      <w:r w:rsidRPr="001878EA">
        <w:rPr>
          <w:rFonts w:ascii="Menlo" w:hAnsi="Menlo" w:cs="Menlo"/>
          <w:color w:val="000000" w:themeColor="text1"/>
          <w:sz w:val="17"/>
          <w:szCs w:val="17"/>
        </w:rPr>
        <w:t>count</w:t>
      </w:r>
      <w:proofErr w:type="spellEnd"/>
      <w:r w:rsidRPr="001878EA">
        <w:rPr>
          <w:rFonts w:ascii="Menlo" w:hAnsi="Menlo" w:cs="Menlo"/>
          <w:color w:val="000000" w:themeColor="text1"/>
          <w:sz w:val="17"/>
          <w:szCs w:val="17"/>
        </w:rPr>
        <w:t xml:space="preserve">(producto) AS cantidad </w:t>
      </w:r>
    </w:p>
    <w:p w14:paraId="6ED8B773" w14:textId="77777777" w:rsidR="001878EA" w:rsidRPr="001878EA" w:rsidRDefault="001878EA" w:rsidP="001878E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rPr>
      </w:pPr>
      <w:r w:rsidRPr="001878EA">
        <w:rPr>
          <w:rFonts w:ascii="Menlo" w:hAnsi="Menlo" w:cs="Menlo"/>
          <w:color w:val="000000" w:themeColor="text1"/>
          <w:sz w:val="17"/>
          <w:szCs w:val="17"/>
        </w:rPr>
        <w:t>RETURN nombre, cantidad</w:t>
      </w:r>
    </w:p>
    <w:p w14:paraId="1FC66489" w14:textId="77777777" w:rsidR="001878EA" w:rsidRPr="001878EA" w:rsidRDefault="001878EA" w:rsidP="001878E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rPr>
      </w:pPr>
      <w:r w:rsidRPr="001878EA">
        <w:rPr>
          <w:rFonts w:ascii="Menlo" w:hAnsi="Menlo" w:cs="Menlo"/>
          <w:color w:val="000000" w:themeColor="text1"/>
          <w:sz w:val="17"/>
          <w:szCs w:val="17"/>
        </w:rPr>
        <w:t>ORDER BY cantidad DESC</w:t>
      </w:r>
    </w:p>
    <w:p w14:paraId="18BC7AAB" w14:textId="0060E1E3" w:rsidR="00F43706" w:rsidRPr="00F43706" w:rsidRDefault="00F43706" w:rsidP="001878EA">
      <w:pPr>
        <w:pStyle w:val="Heading2"/>
        <w:rPr>
          <w:lang w:val="es-ES"/>
        </w:rPr>
      </w:pPr>
      <w:bookmarkStart w:id="29" w:name="_Toc35111452"/>
      <w:r>
        <w:rPr>
          <w:lang w:val="es-ES"/>
        </w:rPr>
        <w:t>Segunda parte</w:t>
      </w:r>
      <w:bookmarkEnd w:id="29"/>
    </w:p>
    <w:p w14:paraId="54ED2380" w14:textId="0EB7A25A" w:rsidR="00EE6DF8" w:rsidRDefault="004B351E" w:rsidP="002E61FB">
      <w:pPr>
        <w:rPr>
          <w:lang w:val="es-ES"/>
        </w:rPr>
      </w:pPr>
      <w:r>
        <w:rPr>
          <w:lang w:val="es-ES"/>
        </w:rPr>
        <w:t xml:space="preserve">Crearemos a continuación una base de datos en el </w:t>
      </w:r>
      <w:proofErr w:type="spellStart"/>
      <w:r>
        <w:rPr>
          <w:lang w:val="es-ES"/>
        </w:rPr>
        <w:t>sandbox</w:t>
      </w:r>
      <w:proofErr w:type="spellEnd"/>
      <w:r>
        <w:rPr>
          <w:lang w:val="es-ES"/>
        </w:rPr>
        <w:t xml:space="preserve"> de neo4j. Se nos ofrecen gran cantidad de data sets disponibles para insertar dentro de nuestra base de datos.</w:t>
      </w:r>
    </w:p>
    <w:p w14:paraId="631511FF" w14:textId="27B03835" w:rsidR="004B351E" w:rsidRPr="00834AD2" w:rsidRDefault="004B351E" w:rsidP="002E61FB">
      <w:pPr>
        <w:rPr>
          <w:lang w:val="es-ES"/>
        </w:rPr>
      </w:pPr>
      <w:r>
        <w:rPr>
          <w:lang w:val="es-ES"/>
        </w:rPr>
        <w:t>Elegiremos uno que contiene datos de la arquitectura de un data center. Rápidamente podremos ver que la complejidad del esquema y la cantidad de datos insertados es mucho mayor en esta base de datos que en la que creamos para la primera parte.</w:t>
      </w:r>
    </w:p>
    <w:p w14:paraId="6A6B5E82" w14:textId="2E6922B8" w:rsidR="002D775F" w:rsidRDefault="001878EA" w:rsidP="002E61FB">
      <w:pPr>
        <w:rPr>
          <w:lang w:val="es-ES"/>
        </w:rPr>
      </w:pPr>
      <w:r>
        <w:rPr>
          <w:noProof/>
          <w:lang w:val="es-ES"/>
        </w:rPr>
        <w:drawing>
          <wp:inline distT="0" distB="0" distL="0" distR="0" wp14:anchorId="08AFED9E" wp14:editId="61A30166">
            <wp:extent cx="5450205" cy="2738755"/>
            <wp:effectExtent l="0" t="0" r="0" b="4445"/>
            <wp:docPr id="18" name="Picture 18" descr="A picture containing sky,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3-14 at 6.42.50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50205" cy="2738755"/>
                    </a:xfrm>
                    <a:prstGeom prst="rect">
                      <a:avLst/>
                    </a:prstGeom>
                  </pic:spPr>
                </pic:pic>
              </a:graphicData>
            </a:graphic>
          </wp:inline>
        </w:drawing>
      </w:r>
    </w:p>
    <w:p w14:paraId="1265C20A" w14:textId="1CCA216D" w:rsidR="004B351E" w:rsidRDefault="004B351E" w:rsidP="002E61FB">
      <w:pPr>
        <w:rPr>
          <w:lang w:val="es-ES"/>
        </w:rPr>
      </w:pPr>
    </w:p>
    <w:p w14:paraId="11710D92" w14:textId="713CCFAA" w:rsidR="004B351E" w:rsidRDefault="004B351E" w:rsidP="002E61FB">
      <w:pPr>
        <w:rPr>
          <w:lang w:val="es-ES"/>
        </w:rPr>
      </w:pPr>
      <w:r>
        <w:rPr>
          <w:lang w:val="es-ES"/>
        </w:rPr>
        <w:t xml:space="preserve">Obtener un grafo en el que se muestran los </w:t>
      </w:r>
      <w:proofErr w:type="spellStart"/>
      <w:r>
        <w:rPr>
          <w:lang w:val="es-ES"/>
        </w:rPr>
        <w:t>routers</w:t>
      </w:r>
      <w:proofErr w:type="spellEnd"/>
      <w:r>
        <w:rPr>
          <w:lang w:val="es-ES"/>
        </w:rPr>
        <w:t xml:space="preserve"> y las interfaces que estos tienen de un data center concreto.</w:t>
      </w:r>
    </w:p>
    <w:p w14:paraId="3D07B905" w14:textId="77777777" w:rsidR="004B351E" w:rsidRPr="004B351E" w:rsidRDefault="004B351E" w:rsidP="004B35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rPr>
      </w:pPr>
      <w:r w:rsidRPr="004B351E">
        <w:rPr>
          <w:rFonts w:ascii="Menlo" w:hAnsi="Menlo" w:cs="Menlo"/>
          <w:color w:val="000000" w:themeColor="text1"/>
          <w:sz w:val="17"/>
          <w:szCs w:val="17"/>
        </w:rPr>
        <w:t>MATCH network = (</w:t>
      </w:r>
      <w:proofErr w:type="spellStart"/>
      <w:r w:rsidRPr="004B351E">
        <w:rPr>
          <w:rFonts w:ascii="Menlo" w:hAnsi="Menlo" w:cs="Menlo"/>
          <w:color w:val="000000" w:themeColor="text1"/>
          <w:sz w:val="17"/>
          <w:szCs w:val="17"/>
        </w:rPr>
        <w:t>dc:DataCenter</w:t>
      </w:r>
      <w:proofErr w:type="spellEnd"/>
      <w:r w:rsidRPr="004B351E">
        <w:rPr>
          <w:rFonts w:ascii="Menlo" w:hAnsi="Menlo" w:cs="Menlo"/>
          <w:color w:val="000000" w:themeColor="text1"/>
          <w:sz w:val="17"/>
          <w:szCs w:val="17"/>
        </w:rPr>
        <w:t xml:space="preserve"> {name:"DC1",location:"Iceland, </w:t>
      </w:r>
      <w:proofErr w:type="spellStart"/>
      <w:r w:rsidRPr="004B351E">
        <w:rPr>
          <w:rFonts w:ascii="Menlo" w:hAnsi="Menlo" w:cs="Menlo"/>
          <w:color w:val="000000" w:themeColor="text1"/>
          <w:sz w:val="17"/>
          <w:szCs w:val="17"/>
        </w:rPr>
        <w:t>Rekjavik</w:t>
      </w:r>
      <w:proofErr w:type="spellEnd"/>
      <w:r w:rsidRPr="004B351E">
        <w:rPr>
          <w:rFonts w:ascii="Menlo" w:hAnsi="Menlo" w:cs="Menlo"/>
          <w:color w:val="000000" w:themeColor="text1"/>
          <w:sz w:val="17"/>
          <w:szCs w:val="17"/>
        </w:rPr>
        <w:t>"})</w:t>
      </w:r>
    </w:p>
    <w:p w14:paraId="6C51BAB9" w14:textId="77777777" w:rsidR="004B351E" w:rsidRPr="004B351E" w:rsidRDefault="004B351E" w:rsidP="004B35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rPr>
      </w:pPr>
      <w:r w:rsidRPr="004B351E">
        <w:rPr>
          <w:rFonts w:ascii="Menlo" w:hAnsi="Menlo" w:cs="Menlo"/>
          <w:color w:val="000000" w:themeColor="text1"/>
          <w:sz w:val="17"/>
          <w:szCs w:val="17"/>
        </w:rPr>
        <w:t xml:space="preserve">             -</w:t>
      </w:r>
      <w:proofErr w:type="gramStart"/>
      <w:r w:rsidRPr="004B351E">
        <w:rPr>
          <w:rFonts w:ascii="Menlo" w:hAnsi="Menlo" w:cs="Menlo"/>
          <w:color w:val="000000" w:themeColor="text1"/>
          <w:sz w:val="17"/>
          <w:szCs w:val="17"/>
        </w:rPr>
        <w:t>[:CONTAINS</w:t>
      </w:r>
      <w:proofErr w:type="gramEnd"/>
      <w:r w:rsidRPr="004B351E">
        <w:rPr>
          <w:rFonts w:ascii="Menlo" w:hAnsi="Menlo" w:cs="Menlo"/>
          <w:color w:val="000000" w:themeColor="text1"/>
          <w:sz w:val="17"/>
          <w:szCs w:val="17"/>
        </w:rPr>
        <w:t>]-&gt;(:Router)</w:t>
      </w:r>
    </w:p>
    <w:p w14:paraId="1675371B" w14:textId="77777777" w:rsidR="004B351E" w:rsidRPr="004B351E" w:rsidRDefault="004B351E" w:rsidP="004B35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rPr>
      </w:pPr>
      <w:r w:rsidRPr="004B351E">
        <w:rPr>
          <w:rFonts w:ascii="Menlo" w:hAnsi="Menlo" w:cs="Menlo"/>
          <w:color w:val="000000" w:themeColor="text1"/>
          <w:sz w:val="17"/>
          <w:szCs w:val="17"/>
        </w:rPr>
        <w:t xml:space="preserve">             -</w:t>
      </w:r>
      <w:proofErr w:type="gramStart"/>
      <w:r w:rsidRPr="004B351E">
        <w:rPr>
          <w:rFonts w:ascii="Menlo" w:hAnsi="Menlo" w:cs="Menlo"/>
          <w:color w:val="000000" w:themeColor="text1"/>
          <w:sz w:val="17"/>
          <w:szCs w:val="17"/>
        </w:rPr>
        <w:t>[:ROUTES</w:t>
      </w:r>
      <w:proofErr w:type="gramEnd"/>
      <w:r w:rsidRPr="004B351E">
        <w:rPr>
          <w:rFonts w:ascii="Menlo" w:hAnsi="Menlo" w:cs="Menlo"/>
          <w:color w:val="000000" w:themeColor="text1"/>
          <w:sz w:val="17"/>
          <w:szCs w:val="17"/>
        </w:rPr>
        <w:t>]-&gt;(:Interface)</w:t>
      </w:r>
    </w:p>
    <w:p w14:paraId="5DF01A0E" w14:textId="633C5CF4" w:rsidR="004B351E" w:rsidRDefault="004B351E" w:rsidP="004B35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rPr>
      </w:pPr>
      <w:r w:rsidRPr="004B351E">
        <w:rPr>
          <w:rFonts w:ascii="Menlo" w:hAnsi="Menlo" w:cs="Menlo"/>
          <w:color w:val="000000" w:themeColor="text1"/>
          <w:sz w:val="17"/>
          <w:szCs w:val="17"/>
        </w:rPr>
        <w:t>RETURN network;</w:t>
      </w:r>
    </w:p>
    <w:p w14:paraId="1DC6F44E" w14:textId="2637A948" w:rsidR="004B351E" w:rsidRPr="004B351E" w:rsidRDefault="004B351E" w:rsidP="004B351E">
      <w:pPr>
        <w:rPr>
          <w:lang w:val="es-ES"/>
        </w:rPr>
      </w:pPr>
      <w:r>
        <w:rPr>
          <w:lang w:val="es-ES"/>
        </w:rPr>
        <w:t xml:space="preserve">El data center tiene 5 </w:t>
      </w:r>
      <w:proofErr w:type="spellStart"/>
      <w:r>
        <w:rPr>
          <w:lang w:val="es-ES"/>
        </w:rPr>
        <w:t>routers</w:t>
      </w:r>
      <w:proofErr w:type="spellEnd"/>
      <w:r>
        <w:rPr>
          <w:lang w:val="es-ES"/>
        </w:rPr>
        <w:t xml:space="preserve"> uno de los cuales es a la vez un punto de ingreso</w:t>
      </w:r>
      <w:r w:rsidR="004A68F3">
        <w:rPr>
          <w:lang w:val="es-ES"/>
        </w:rPr>
        <w:t xml:space="preserve">. Cada </w:t>
      </w:r>
      <w:proofErr w:type="spellStart"/>
      <w:r w:rsidR="004A68F3">
        <w:rPr>
          <w:lang w:val="es-ES"/>
        </w:rPr>
        <w:t>router</w:t>
      </w:r>
      <w:proofErr w:type="spellEnd"/>
      <w:r w:rsidR="004A68F3">
        <w:rPr>
          <w:lang w:val="es-ES"/>
        </w:rPr>
        <w:t xml:space="preserve"> lo conecta con una sola interfaz.</w:t>
      </w:r>
    </w:p>
    <w:p w14:paraId="3CB3AC93" w14:textId="4065E76D" w:rsidR="002D775F" w:rsidRDefault="004B351E" w:rsidP="004B351E">
      <w:pPr>
        <w:jc w:val="center"/>
        <w:rPr>
          <w:lang w:val="en-US"/>
        </w:rPr>
      </w:pPr>
      <w:r>
        <w:rPr>
          <w:noProof/>
          <w:lang w:val="en-US"/>
        </w:rPr>
        <w:lastRenderedPageBreak/>
        <w:drawing>
          <wp:inline distT="0" distB="0" distL="0" distR="0" wp14:anchorId="7EB8B2B2" wp14:editId="6135AD0B">
            <wp:extent cx="3257320" cy="297420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3-14 at 7.43.14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61547" cy="2978067"/>
                    </a:xfrm>
                    <a:prstGeom prst="rect">
                      <a:avLst/>
                    </a:prstGeom>
                  </pic:spPr>
                </pic:pic>
              </a:graphicData>
            </a:graphic>
          </wp:inline>
        </w:drawing>
      </w:r>
    </w:p>
    <w:p w14:paraId="206C2A40" w14:textId="71435E2D" w:rsidR="004A68F3" w:rsidRPr="004A68F3" w:rsidRDefault="004A68F3" w:rsidP="004A68F3">
      <w:pPr>
        <w:rPr>
          <w:lang w:val="es-ES"/>
        </w:rPr>
      </w:pPr>
      <w:r w:rsidRPr="004A68F3">
        <w:rPr>
          <w:lang w:val="es-ES"/>
        </w:rPr>
        <w:t>Mostramos ahora todas las zonas</w:t>
      </w:r>
      <w:r>
        <w:rPr>
          <w:lang w:val="es-ES"/>
        </w:rPr>
        <w:t xml:space="preserve"> desde las que se puede llegar </w:t>
      </w:r>
      <w:proofErr w:type="gramStart"/>
      <w:r>
        <w:rPr>
          <w:lang w:val="es-ES"/>
        </w:rPr>
        <w:t>al data</w:t>
      </w:r>
      <w:proofErr w:type="gramEnd"/>
      <w:r>
        <w:rPr>
          <w:lang w:val="es-ES"/>
        </w:rPr>
        <w:t xml:space="preserve"> center por alguna de sus interfaces.</w:t>
      </w:r>
    </w:p>
    <w:p w14:paraId="7724C261" w14:textId="7C3EF0FC" w:rsidR="004B351E" w:rsidRPr="004B351E" w:rsidRDefault="004B351E" w:rsidP="004B35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rPr>
      </w:pPr>
      <w:r w:rsidRPr="004B351E">
        <w:rPr>
          <w:rFonts w:ascii="Menlo" w:hAnsi="Menlo" w:cs="Menlo"/>
          <w:color w:val="000000" w:themeColor="text1"/>
          <w:sz w:val="17"/>
          <w:szCs w:val="17"/>
        </w:rPr>
        <w:t>MATCH (nr:Network:Zone)&lt;-[:CONNECTS]-(rei)</w:t>
      </w:r>
    </w:p>
    <w:p w14:paraId="1A88AC36" w14:textId="15AFE25E" w:rsidR="004B351E" w:rsidRPr="004B351E" w:rsidRDefault="004B351E" w:rsidP="004B35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rPr>
      </w:pPr>
      <w:r w:rsidRPr="004B351E">
        <w:rPr>
          <w:rFonts w:ascii="Menlo" w:hAnsi="Menlo" w:cs="Menlo"/>
          <w:color w:val="000000" w:themeColor="text1"/>
          <w:sz w:val="17"/>
          <w:szCs w:val="17"/>
        </w:rPr>
        <w:t>MATCH (dc)-[:CONTAINS]-&gt;(r:Router)-[:ROUTES]-&gt;(ri:Interface)-[:CONNECTS]-&gt;(nr)</w:t>
      </w:r>
    </w:p>
    <w:p w14:paraId="69381334" w14:textId="0843655E" w:rsidR="004B351E" w:rsidRPr="004B351E" w:rsidRDefault="004B351E" w:rsidP="004B35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rPr>
      </w:pPr>
      <w:r w:rsidRPr="004B351E">
        <w:rPr>
          <w:rFonts w:ascii="Menlo" w:hAnsi="Menlo" w:cs="Menlo"/>
          <w:color w:val="000000" w:themeColor="text1"/>
          <w:sz w:val="17"/>
          <w:szCs w:val="17"/>
        </w:rPr>
        <w:t>RETURN *;</w:t>
      </w:r>
    </w:p>
    <w:p w14:paraId="594F34CC" w14:textId="77777777" w:rsidR="004A68F3" w:rsidRDefault="004A68F3" w:rsidP="004A68F3">
      <w:pPr>
        <w:jc w:val="center"/>
        <w:rPr>
          <w:lang w:val="en-US"/>
        </w:rPr>
      </w:pPr>
      <w:r>
        <w:rPr>
          <w:noProof/>
          <w:lang w:val="en-US"/>
        </w:rPr>
        <w:drawing>
          <wp:inline distT="0" distB="0" distL="0" distR="0" wp14:anchorId="0E1CB67B" wp14:editId="7E9154D6">
            <wp:extent cx="3060528" cy="2858704"/>
            <wp:effectExtent l="0" t="0" r="635"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3-14 at 7.47.59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5646" cy="2863485"/>
                    </a:xfrm>
                    <a:prstGeom prst="rect">
                      <a:avLst/>
                    </a:prstGeom>
                  </pic:spPr>
                </pic:pic>
              </a:graphicData>
            </a:graphic>
          </wp:inline>
        </w:drawing>
      </w:r>
    </w:p>
    <w:p w14:paraId="7D1676EA" w14:textId="77777777" w:rsidR="004A68F3" w:rsidRDefault="004A68F3" w:rsidP="004A68F3">
      <w:pPr>
        <w:rPr>
          <w:lang w:val="es-ES"/>
        </w:rPr>
      </w:pPr>
      <w:r w:rsidRPr="004A68F3">
        <w:rPr>
          <w:lang w:val="es-ES"/>
        </w:rPr>
        <w:t>Podemos ver que tan</w:t>
      </w:r>
      <w:r>
        <w:rPr>
          <w:lang w:val="es-ES"/>
        </w:rPr>
        <w:t xml:space="preserve"> solo son cuatro zonas pudiendo a cada una llegarse desde dos redes distintas y por tanto también desde dos </w:t>
      </w:r>
      <w:proofErr w:type="spellStart"/>
      <w:r>
        <w:rPr>
          <w:lang w:val="es-ES"/>
        </w:rPr>
        <w:t>routers</w:t>
      </w:r>
      <w:proofErr w:type="spellEnd"/>
      <w:r>
        <w:rPr>
          <w:lang w:val="es-ES"/>
        </w:rPr>
        <w:t xml:space="preserve"> distintos.</w:t>
      </w:r>
    </w:p>
    <w:p w14:paraId="25879FFE" w14:textId="77777777" w:rsidR="004A68F3" w:rsidRDefault="004A68F3" w:rsidP="004A68F3">
      <w:pPr>
        <w:rPr>
          <w:lang w:val="es-ES"/>
        </w:rPr>
      </w:pPr>
      <w:r>
        <w:rPr>
          <w:lang w:val="es-ES"/>
        </w:rPr>
        <w:t>El mismo resultado podría haberse obtenido de forma abreviada mediante esta otra consulta en las que los nodos y las rutas son implícitos ya que se conocen las etiquetas de origen y destino.</w:t>
      </w:r>
    </w:p>
    <w:p w14:paraId="3B944F9A" w14:textId="77777777" w:rsidR="004A68F3" w:rsidRPr="004A68F3" w:rsidRDefault="004A68F3" w:rsidP="004A68F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rPr>
      </w:pPr>
      <w:r w:rsidRPr="004A68F3">
        <w:rPr>
          <w:rFonts w:ascii="Menlo" w:hAnsi="Menlo" w:cs="Menlo"/>
          <w:color w:val="000000" w:themeColor="text1"/>
          <w:sz w:val="17"/>
          <w:szCs w:val="17"/>
        </w:rPr>
        <w:t>MATCH path = (dc:DataCenter)-[*3]-(:Network)</w:t>
      </w:r>
    </w:p>
    <w:p w14:paraId="0BE6A527" w14:textId="77777777" w:rsidR="004A68F3" w:rsidRDefault="004A68F3" w:rsidP="004A68F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rPr>
      </w:pPr>
      <w:r w:rsidRPr="004A68F3">
        <w:rPr>
          <w:rFonts w:ascii="Menlo" w:hAnsi="Menlo" w:cs="Menlo"/>
          <w:color w:val="000000" w:themeColor="text1"/>
          <w:sz w:val="17"/>
          <w:szCs w:val="17"/>
        </w:rPr>
        <w:t>RETURN path;</w:t>
      </w:r>
    </w:p>
    <w:p w14:paraId="12EAF909" w14:textId="311F301F" w:rsidR="004A68F3" w:rsidRDefault="004A68F3" w:rsidP="004A68F3">
      <w:pPr>
        <w:rPr>
          <w:lang w:val="es-ES"/>
        </w:rPr>
      </w:pPr>
      <w:r>
        <w:rPr>
          <w:lang w:val="es-ES"/>
        </w:rPr>
        <w:lastRenderedPageBreak/>
        <w:t xml:space="preserve">A </w:t>
      </w:r>
      <w:r w:rsidR="00E855BB">
        <w:rPr>
          <w:lang w:val="es-ES"/>
        </w:rPr>
        <w:t>continuación,</w:t>
      </w:r>
      <w:r>
        <w:rPr>
          <w:lang w:val="es-ES"/>
        </w:rPr>
        <w:t xml:space="preserve"> veremos los </w:t>
      </w:r>
      <w:r w:rsidR="00E855BB">
        <w:rPr>
          <w:lang w:val="es-ES"/>
        </w:rPr>
        <w:t>racks</w:t>
      </w:r>
      <w:r>
        <w:rPr>
          <w:lang w:val="es-ES"/>
        </w:rPr>
        <w:t xml:space="preserve"> pertenecientes </w:t>
      </w:r>
      <w:r w:rsidR="00E855BB">
        <w:rPr>
          <w:lang w:val="es-ES"/>
        </w:rPr>
        <w:t>a la data</w:t>
      </w:r>
      <w:r>
        <w:rPr>
          <w:lang w:val="es-ES"/>
        </w:rPr>
        <w:t xml:space="preserve"> center y </w:t>
      </w:r>
      <w:r w:rsidR="00E855BB">
        <w:rPr>
          <w:lang w:val="es-ES"/>
        </w:rPr>
        <w:t>las zonas a las que cada equipo tiene acceso.</w:t>
      </w:r>
    </w:p>
    <w:p w14:paraId="46A9A18A" w14:textId="48090406" w:rsidR="00E855BB" w:rsidRPr="00E855BB" w:rsidRDefault="00E855BB" w:rsidP="00E855B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rPr>
      </w:pPr>
      <w:r w:rsidRPr="00E855BB">
        <w:rPr>
          <w:rFonts w:ascii="Menlo" w:hAnsi="Menlo" w:cs="Menlo"/>
          <w:color w:val="000000" w:themeColor="text1"/>
          <w:sz w:val="17"/>
          <w:szCs w:val="17"/>
        </w:rPr>
        <w:t>MATCH (</w:t>
      </w:r>
      <w:proofErr w:type="spellStart"/>
      <w:r w:rsidRPr="00E855BB">
        <w:rPr>
          <w:rFonts w:ascii="Menlo" w:hAnsi="Menlo" w:cs="Menlo"/>
          <w:color w:val="000000" w:themeColor="text1"/>
          <w:sz w:val="17"/>
          <w:szCs w:val="17"/>
        </w:rPr>
        <w:t>dc:DataCenter</w:t>
      </w:r>
      <w:proofErr w:type="spellEnd"/>
      <w:r w:rsidRPr="00E855BB">
        <w:rPr>
          <w:rFonts w:ascii="Menlo" w:hAnsi="Menlo" w:cs="Menlo"/>
          <w:color w:val="000000" w:themeColor="text1"/>
          <w:sz w:val="17"/>
          <w:szCs w:val="17"/>
        </w:rPr>
        <w:t xml:space="preserve"> {name:"DC1"})-[:CONTAINS]-&gt;(rack:Rack)-[:HOLDS]-&gt;(s:Switch)-[:ROUTES]-&gt;(si:Interface)&lt;-[:ROUTES]-(nr:Network:Zone)</w:t>
      </w:r>
    </w:p>
    <w:p w14:paraId="6B820260" w14:textId="74A70F75" w:rsidR="00E855BB" w:rsidRPr="00E855BB" w:rsidRDefault="00E855BB" w:rsidP="00E855B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rPr>
      </w:pPr>
      <w:r w:rsidRPr="00E855BB">
        <w:rPr>
          <w:rFonts w:ascii="Menlo" w:hAnsi="Menlo" w:cs="Menlo"/>
          <w:color w:val="000000" w:themeColor="text1"/>
          <w:sz w:val="17"/>
          <w:szCs w:val="17"/>
        </w:rPr>
        <w:t>RETURN *;</w:t>
      </w:r>
    </w:p>
    <w:p w14:paraId="235542EC" w14:textId="11002E9B" w:rsidR="004A68F3" w:rsidRDefault="00E855BB" w:rsidP="004A68F3">
      <w:pPr>
        <w:rPr>
          <w:lang w:val="es-ES"/>
        </w:rPr>
      </w:pPr>
      <w:r>
        <w:rPr>
          <w:lang w:val="es-ES"/>
        </w:rPr>
        <w:t>Lo cual también puede escribirse de forma resumida como:</w:t>
      </w:r>
    </w:p>
    <w:p w14:paraId="68B878CA" w14:textId="77777777" w:rsidR="00E855BB" w:rsidRPr="00E855BB" w:rsidRDefault="00E855BB" w:rsidP="00E855B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rPr>
      </w:pPr>
      <w:r w:rsidRPr="00E855BB">
        <w:rPr>
          <w:rFonts w:ascii="Menlo" w:hAnsi="Menlo" w:cs="Menlo"/>
          <w:color w:val="000000" w:themeColor="text1"/>
          <w:sz w:val="17"/>
          <w:szCs w:val="17"/>
        </w:rPr>
        <w:t>MATCH network = (dc:DataCenter)-[*6]-(:Rack)</w:t>
      </w:r>
    </w:p>
    <w:p w14:paraId="4F0897B8" w14:textId="07FEBC05" w:rsidR="00E855BB" w:rsidRPr="00E855BB" w:rsidRDefault="00E855BB" w:rsidP="00E855B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rPr>
      </w:pPr>
      <w:r w:rsidRPr="00E855BB">
        <w:rPr>
          <w:rFonts w:ascii="Menlo" w:hAnsi="Menlo" w:cs="Menlo"/>
          <w:color w:val="000000" w:themeColor="text1"/>
          <w:sz w:val="17"/>
          <w:szCs w:val="17"/>
        </w:rPr>
        <w:t>RETURN network;</w:t>
      </w:r>
    </w:p>
    <w:p w14:paraId="26D5AADA" w14:textId="07BDC286" w:rsidR="00E855BB" w:rsidRDefault="00E855BB" w:rsidP="004A68F3">
      <w:pPr>
        <w:rPr>
          <w:b/>
          <w:bCs/>
          <w:lang w:val="es-ES"/>
        </w:rPr>
      </w:pPr>
      <w:r w:rsidRPr="00E855BB">
        <w:rPr>
          <w:b/>
          <w:bCs/>
          <w:lang w:val="es-ES"/>
        </w:rPr>
        <w:t>Debido a la cantidad de datos que la consulta debe de procesar hemos notado que mientras que la consulta explícita se ejecuta de forma casi instantánea la consulta resumida tarda considerablemente más.</w:t>
      </w:r>
    </w:p>
    <w:p w14:paraId="15DC3319" w14:textId="4D3EAC7B" w:rsidR="00E855BB" w:rsidRDefault="00E855BB" w:rsidP="00E855BB">
      <w:pPr>
        <w:jc w:val="center"/>
        <w:rPr>
          <w:b/>
          <w:bCs/>
          <w:lang w:val="es-ES"/>
        </w:rPr>
      </w:pPr>
      <w:r>
        <w:rPr>
          <w:noProof/>
          <w:lang w:val="es-ES"/>
        </w:rPr>
        <w:drawing>
          <wp:inline distT="0" distB="0" distL="0" distR="0" wp14:anchorId="6B3100C3" wp14:editId="3BF427EF">
            <wp:extent cx="3753852" cy="2365237"/>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3-14 at 7.58.26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69256" cy="2374943"/>
                    </a:xfrm>
                    <a:prstGeom prst="rect">
                      <a:avLst/>
                    </a:prstGeom>
                  </pic:spPr>
                </pic:pic>
              </a:graphicData>
            </a:graphic>
          </wp:inline>
        </w:drawing>
      </w:r>
    </w:p>
    <w:p w14:paraId="786BCCE9" w14:textId="3DE389E2" w:rsidR="00E855BB" w:rsidRDefault="00E855BB" w:rsidP="00E855BB">
      <w:pPr>
        <w:rPr>
          <w:lang w:val="es-ES"/>
        </w:rPr>
      </w:pPr>
      <w:r w:rsidRPr="00E855BB">
        <w:rPr>
          <w:lang w:val="es-ES"/>
        </w:rPr>
        <w:t xml:space="preserve">Podemos </w:t>
      </w:r>
      <w:r>
        <w:rPr>
          <w:lang w:val="es-ES"/>
        </w:rPr>
        <w:t>ver que el centro de datos tiene cuatro grandes grupos de racks conectados cada uno a una sola de las zonas.</w:t>
      </w:r>
    </w:p>
    <w:p w14:paraId="0F5408BE" w14:textId="77777777" w:rsidR="00E855BB" w:rsidRDefault="00E855BB" w:rsidP="004A68F3">
      <w:pPr>
        <w:rPr>
          <w:lang w:val="es-ES"/>
        </w:rPr>
      </w:pPr>
      <w:r>
        <w:rPr>
          <w:lang w:val="es-ES"/>
        </w:rPr>
        <w:t>En cada rack habrá una gran cantidad de equipos, podremos visualizar estos mediante la siguiente consulta.</w:t>
      </w:r>
    </w:p>
    <w:p w14:paraId="23BE6EEC" w14:textId="77777777" w:rsidR="00E855BB" w:rsidRPr="00693FB2" w:rsidRDefault="00E855BB" w:rsidP="00693F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rPr>
      </w:pPr>
      <w:r w:rsidRPr="00693FB2">
        <w:rPr>
          <w:rFonts w:ascii="Menlo" w:hAnsi="Menlo" w:cs="Menlo"/>
          <w:color w:val="000000" w:themeColor="text1"/>
          <w:sz w:val="17"/>
          <w:szCs w:val="17"/>
        </w:rPr>
        <w:t>MATCH (</w:t>
      </w:r>
      <w:proofErr w:type="spellStart"/>
      <w:proofErr w:type="gramStart"/>
      <w:r w:rsidRPr="00693FB2">
        <w:rPr>
          <w:rFonts w:ascii="Menlo" w:hAnsi="Menlo" w:cs="Menlo"/>
          <w:color w:val="000000" w:themeColor="text1"/>
          <w:sz w:val="17"/>
          <w:szCs w:val="17"/>
        </w:rPr>
        <w:t>r:Rack</w:t>
      </w:r>
      <w:proofErr w:type="spellEnd"/>
      <w:proofErr w:type="gramEnd"/>
      <w:r w:rsidRPr="00693FB2">
        <w:rPr>
          <w:rFonts w:ascii="Menlo" w:hAnsi="Menlo" w:cs="Menlo"/>
          <w:color w:val="000000" w:themeColor="text1"/>
          <w:sz w:val="17"/>
          <w:szCs w:val="17"/>
        </w:rPr>
        <w:t xml:space="preserve"> {name:"DC1-RCK-2-1"})-[:HOLDS]-&gt;(</w:t>
      </w:r>
      <w:proofErr w:type="spellStart"/>
      <w:r w:rsidRPr="00693FB2">
        <w:rPr>
          <w:rFonts w:ascii="Menlo" w:hAnsi="Menlo" w:cs="Menlo"/>
          <w:color w:val="000000" w:themeColor="text1"/>
          <w:sz w:val="17"/>
          <w:szCs w:val="17"/>
        </w:rPr>
        <w:t>m:Machine</w:t>
      </w:r>
      <w:proofErr w:type="spellEnd"/>
      <w:r w:rsidRPr="00693FB2">
        <w:rPr>
          <w:rFonts w:ascii="Menlo" w:hAnsi="Menlo" w:cs="Menlo"/>
          <w:color w:val="000000" w:themeColor="text1"/>
          <w:sz w:val="17"/>
          <w:szCs w:val="17"/>
        </w:rPr>
        <w:t>),</w:t>
      </w:r>
    </w:p>
    <w:p w14:paraId="5BB22ABA" w14:textId="77777777" w:rsidR="00E855BB" w:rsidRPr="00693FB2" w:rsidRDefault="00E855BB" w:rsidP="00693F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rPr>
      </w:pPr>
      <w:r w:rsidRPr="00693FB2">
        <w:rPr>
          <w:rFonts w:ascii="Menlo" w:hAnsi="Menlo" w:cs="Menlo"/>
          <w:color w:val="000000" w:themeColor="text1"/>
          <w:sz w:val="17"/>
          <w:szCs w:val="17"/>
        </w:rPr>
        <w:t xml:space="preserve">      (m)-</w:t>
      </w:r>
      <w:proofErr w:type="gramStart"/>
      <w:r w:rsidRPr="00693FB2">
        <w:rPr>
          <w:rFonts w:ascii="Menlo" w:hAnsi="Menlo" w:cs="Menlo"/>
          <w:color w:val="000000" w:themeColor="text1"/>
          <w:sz w:val="17"/>
          <w:szCs w:val="17"/>
        </w:rPr>
        <w:t>[:ROUTES</w:t>
      </w:r>
      <w:proofErr w:type="gramEnd"/>
      <w:r w:rsidRPr="00693FB2">
        <w:rPr>
          <w:rFonts w:ascii="Menlo" w:hAnsi="Menlo" w:cs="Menlo"/>
          <w:color w:val="000000" w:themeColor="text1"/>
          <w:sz w:val="17"/>
          <w:szCs w:val="17"/>
        </w:rPr>
        <w:t>]-&gt;(i:Interface)-[:CONNECTS]-&gt;(si)&lt;-[:ROUTES]-(s:Switch),</w:t>
      </w:r>
    </w:p>
    <w:p w14:paraId="5D1DF6FD" w14:textId="77777777" w:rsidR="00E855BB" w:rsidRPr="00693FB2" w:rsidRDefault="00E855BB" w:rsidP="00693F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rPr>
      </w:pPr>
      <w:r w:rsidRPr="00693FB2">
        <w:rPr>
          <w:rFonts w:ascii="Menlo" w:hAnsi="Menlo" w:cs="Menlo"/>
          <w:color w:val="000000" w:themeColor="text1"/>
          <w:sz w:val="17"/>
          <w:szCs w:val="17"/>
        </w:rPr>
        <w:t xml:space="preserve">      (m)-</w:t>
      </w:r>
      <w:proofErr w:type="gramStart"/>
      <w:r w:rsidRPr="00693FB2">
        <w:rPr>
          <w:rFonts w:ascii="Menlo" w:hAnsi="Menlo" w:cs="Menlo"/>
          <w:color w:val="000000" w:themeColor="text1"/>
          <w:sz w:val="17"/>
          <w:szCs w:val="17"/>
        </w:rPr>
        <w:t>[:TYPE</w:t>
      </w:r>
      <w:proofErr w:type="gramEnd"/>
      <w:r w:rsidRPr="00693FB2">
        <w:rPr>
          <w:rFonts w:ascii="Menlo" w:hAnsi="Menlo" w:cs="Menlo"/>
          <w:color w:val="000000" w:themeColor="text1"/>
          <w:sz w:val="17"/>
          <w:szCs w:val="17"/>
        </w:rPr>
        <w:t>]-&gt;(</w:t>
      </w:r>
      <w:proofErr w:type="spellStart"/>
      <w:r w:rsidRPr="00693FB2">
        <w:rPr>
          <w:rFonts w:ascii="Menlo" w:hAnsi="Menlo" w:cs="Menlo"/>
          <w:color w:val="000000" w:themeColor="text1"/>
          <w:sz w:val="17"/>
          <w:szCs w:val="17"/>
        </w:rPr>
        <w:t>type:Type</w:t>
      </w:r>
      <w:proofErr w:type="spellEnd"/>
      <w:r w:rsidRPr="00693FB2">
        <w:rPr>
          <w:rFonts w:ascii="Menlo" w:hAnsi="Menlo" w:cs="Menlo"/>
          <w:color w:val="000000" w:themeColor="text1"/>
          <w:sz w:val="17"/>
          <w:szCs w:val="17"/>
        </w:rPr>
        <w:t>)</w:t>
      </w:r>
    </w:p>
    <w:p w14:paraId="0756FCF9" w14:textId="77777777" w:rsidR="00693FB2" w:rsidRDefault="00E855BB" w:rsidP="00693F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val="en-US"/>
        </w:rPr>
      </w:pPr>
      <w:r w:rsidRPr="00693FB2">
        <w:rPr>
          <w:rFonts w:ascii="Menlo" w:hAnsi="Menlo" w:cs="Menlo"/>
          <w:color w:val="000000" w:themeColor="text1"/>
          <w:sz w:val="17"/>
          <w:szCs w:val="17"/>
        </w:rPr>
        <w:t>RETURN *</w:t>
      </w:r>
      <w:r w:rsidRPr="00E855BB">
        <w:rPr>
          <w:lang w:val="en-US"/>
        </w:rPr>
        <w:t xml:space="preserve"> </w:t>
      </w:r>
    </w:p>
    <w:p w14:paraId="7F66916A" w14:textId="77777777" w:rsidR="00693FB2" w:rsidRDefault="00693FB2" w:rsidP="00693FB2">
      <w:pPr>
        <w:jc w:val="center"/>
        <w:rPr>
          <w:lang w:val="en-US"/>
        </w:rPr>
      </w:pPr>
      <w:r>
        <w:rPr>
          <w:noProof/>
          <w:lang w:val="en-US"/>
        </w:rPr>
        <w:drawing>
          <wp:inline distT="0" distB="0" distL="0" distR="0" wp14:anchorId="4194A88B" wp14:editId="6B286673">
            <wp:extent cx="3809179" cy="2252311"/>
            <wp:effectExtent l="0" t="0" r="1270" b="0"/>
            <wp:docPr id="23" name="Picture 23" descr="A picture containing indoo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3-14 at 8.16.31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65654" cy="2285704"/>
                    </a:xfrm>
                    <a:prstGeom prst="rect">
                      <a:avLst/>
                    </a:prstGeom>
                  </pic:spPr>
                </pic:pic>
              </a:graphicData>
            </a:graphic>
          </wp:inline>
        </w:drawing>
      </w:r>
    </w:p>
    <w:p w14:paraId="52F03460" w14:textId="77777777" w:rsidR="00DF0D65" w:rsidRDefault="00693FB2" w:rsidP="00693FB2">
      <w:pPr>
        <w:rPr>
          <w:lang w:val="es-ES"/>
        </w:rPr>
      </w:pPr>
      <w:r w:rsidRPr="00693FB2">
        <w:rPr>
          <w:lang w:val="es-ES"/>
        </w:rPr>
        <w:lastRenderedPageBreak/>
        <w:t xml:space="preserve">Podemos ver que en el rack </w:t>
      </w:r>
      <w:r>
        <w:rPr>
          <w:lang w:val="es-ES"/>
        </w:rPr>
        <w:t>hay muchos equipos distintos</w:t>
      </w:r>
      <w:r w:rsidR="00DF0D65">
        <w:rPr>
          <w:lang w:val="es-ES"/>
        </w:rPr>
        <w:t>, cada uno de una categoría concreta, en total seis categorías. Exploraremos a continuación la distribución de una las categorías a lo largo de todos los racks.</w:t>
      </w:r>
    </w:p>
    <w:p w14:paraId="65C69B63" w14:textId="77777777" w:rsidR="00DF0D65" w:rsidRDefault="00DF0D65" w:rsidP="00693FB2">
      <w:pPr>
        <w:rPr>
          <w:lang w:val="es-ES"/>
        </w:rPr>
      </w:pPr>
      <w:r>
        <w:rPr>
          <w:lang w:val="es-ES"/>
        </w:rPr>
        <w:t>La siguiente consulta proporciona un vector con el tipo de equipo y su cantidad en el data center.</w:t>
      </w:r>
    </w:p>
    <w:p w14:paraId="0D1F7472" w14:textId="77777777" w:rsidR="00DF0D65" w:rsidRPr="00DF0D65" w:rsidRDefault="00DF0D65" w:rsidP="00DF0D6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rPr>
      </w:pPr>
      <w:r w:rsidRPr="00DF0D65">
        <w:rPr>
          <w:rFonts w:ascii="Menlo" w:hAnsi="Menlo" w:cs="Menlo"/>
          <w:color w:val="000000" w:themeColor="text1"/>
          <w:sz w:val="17"/>
          <w:szCs w:val="17"/>
        </w:rPr>
        <w:t>MATCH (</w:t>
      </w:r>
      <w:proofErr w:type="gramStart"/>
      <w:r w:rsidRPr="00DF0D65">
        <w:rPr>
          <w:rFonts w:ascii="Menlo" w:hAnsi="Menlo" w:cs="Menlo"/>
          <w:color w:val="000000" w:themeColor="text1"/>
          <w:sz w:val="17"/>
          <w:szCs w:val="17"/>
        </w:rPr>
        <w:t>r:Rack</w:t>
      </w:r>
      <w:proofErr w:type="gramEnd"/>
      <w:r w:rsidRPr="00DF0D65">
        <w:rPr>
          <w:rFonts w:ascii="Menlo" w:hAnsi="Menlo" w:cs="Menlo"/>
          <w:color w:val="000000" w:themeColor="text1"/>
          <w:sz w:val="17"/>
          <w:szCs w:val="17"/>
        </w:rPr>
        <w:t>)-[:HOLDS]-&gt;(m:Machine)-[:TYPE]-&gt;(type:Type)</w:t>
      </w:r>
    </w:p>
    <w:p w14:paraId="0AC2E733" w14:textId="77777777" w:rsidR="00DF0D65" w:rsidRPr="00DF0D65" w:rsidRDefault="00DF0D65" w:rsidP="00DF0D6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rPr>
      </w:pPr>
      <w:r w:rsidRPr="00DF0D65">
        <w:rPr>
          <w:rFonts w:ascii="Menlo" w:hAnsi="Menlo" w:cs="Menlo"/>
          <w:color w:val="000000" w:themeColor="text1"/>
          <w:sz w:val="17"/>
          <w:szCs w:val="17"/>
        </w:rPr>
        <w:t xml:space="preserve">RETURN type.id, </w:t>
      </w:r>
      <w:proofErr w:type="gramStart"/>
      <w:r w:rsidRPr="00DF0D65">
        <w:rPr>
          <w:rFonts w:ascii="Menlo" w:hAnsi="Menlo" w:cs="Menlo"/>
          <w:color w:val="000000" w:themeColor="text1"/>
          <w:sz w:val="17"/>
          <w:szCs w:val="17"/>
        </w:rPr>
        <w:t>count(</w:t>
      </w:r>
      <w:proofErr w:type="gramEnd"/>
      <w:r w:rsidRPr="00DF0D65">
        <w:rPr>
          <w:rFonts w:ascii="Menlo" w:hAnsi="Menlo" w:cs="Menlo"/>
          <w:color w:val="000000" w:themeColor="text1"/>
          <w:sz w:val="17"/>
          <w:szCs w:val="17"/>
        </w:rPr>
        <w:t>*) as c</w:t>
      </w:r>
    </w:p>
    <w:p w14:paraId="54ECAEF9" w14:textId="77777777" w:rsidR="00DF0D65" w:rsidRDefault="00DF0D65" w:rsidP="00DF0D6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val="es-ES"/>
        </w:rPr>
      </w:pPr>
      <w:r w:rsidRPr="00DF0D65">
        <w:rPr>
          <w:rFonts w:ascii="Menlo" w:hAnsi="Menlo" w:cs="Menlo"/>
          <w:color w:val="000000" w:themeColor="text1"/>
          <w:sz w:val="17"/>
          <w:szCs w:val="17"/>
        </w:rPr>
        <w:t>ORDER BY c DESC;</w:t>
      </w:r>
      <w:r w:rsidRPr="00DF0D65">
        <w:rPr>
          <w:lang w:val="es-ES"/>
        </w:rPr>
        <w:t xml:space="preserve"> </w:t>
      </w:r>
    </w:p>
    <w:p w14:paraId="2E982A16" w14:textId="125C668D" w:rsidR="00DF0D65" w:rsidRDefault="00DF0D65" w:rsidP="00DF0D65">
      <w:pPr>
        <w:rPr>
          <w:lang w:val="es-ES"/>
        </w:rPr>
      </w:pPr>
      <w:r>
        <w:rPr>
          <w:noProof/>
          <w:lang w:val="es-ES"/>
        </w:rPr>
        <w:drawing>
          <wp:inline distT="0" distB="0" distL="0" distR="0" wp14:anchorId="7DD6DBF4" wp14:editId="754DB09F">
            <wp:extent cx="5450205" cy="11912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3-14 at 8.22.26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50205" cy="1191260"/>
                    </a:xfrm>
                    <a:prstGeom prst="rect">
                      <a:avLst/>
                    </a:prstGeom>
                  </pic:spPr>
                </pic:pic>
              </a:graphicData>
            </a:graphic>
          </wp:inline>
        </w:drawing>
      </w:r>
    </w:p>
    <w:p w14:paraId="395BA4DD" w14:textId="77777777" w:rsidR="00DF0D65" w:rsidRDefault="00DF0D65" w:rsidP="00DF0D65">
      <w:pPr>
        <w:rPr>
          <w:lang w:val="es-ES"/>
        </w:rPr>
      </w:pPr>
      <w:r>
        <w:rPr>
          <w:lang w:val="es-ES"/>
        </w:rPr>
        <w:t>También podemos calcular las características combinadas de todos los equipos en el data center.</w:t>
      </w:r>
    </w:p>
    <w:p w14:paraId="49EAD61F" w14:textId="77777777" w:rsidR="00DF0D65" w:rsidRPr="00DF0D65" w:rsidRDefault="00DF0D65" w:rsidP="00DF0D6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rPr>
      </w:pPr>
      <w:r w:rsidRPr="00DF0D65">
        <w:rPr>
          <w:rFonts w:ascii="Menlo" w:hAnsi="Menlo" w:cs="Menlo"/>
          <w:color w:val="000000" w:themeColor="text1"/>
          <w:sz w:val="17"/>
          <w:szCs w:val="17"/>
        </w:rPr>
        <w:t>MATCH (</w:t>
      </w:r>
      <w:proofErr w:type="gramStart"/>
      <w:r w:rsidRPr="00DF0D65">
        <w:rPr>
          <w:rFonts w:ascii="Menlo" w:hAnsi="Menlo" w:cs="Menlo"/>
          <w:color w:val="000000" w:themeColor="text1"/>
          <w:sz w:val="17"/>
          <w:szCs w:val="17"/>
        </w:rPr>
        <w:t>m:Machine</w:t>
      </w:r>
      <w:proofErr w:type="gramEnd"/>
      <w:r w:rsidRPr="00DF0D65">
        <w:rPr>
          <w:rFonts w:ascii="Menlo" w:hAnsi="Menlo" w:cs="Menlo"/>
          <w:color w:val="000000" w:themeColor="text1"/>
          <w:sz w:val="17"/>
          <w:szCs w:val="17"/>
        </w:rPr>
        <w:t>)-[:TYPE]-&gt;(type:Type)</w:t>
      </w:r>
    </w:p>
    <w:p w14:paraId="6F67194A" w14:textId="77777777" w:rsidR="00DF0D65" w:rsidRDefault="00DF0D65" w:rsidP="00DF0D6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val="en-US"/>
        </w:rPr>
      </w:pPr>
      <w:r w:rsidRPr="00DF0D65">
        <w:rPr>
          <w:rFonts w:ascii="Menlo" w:hAnsi="Menlo" w:cs="Menlo"/>
          <w:color w:val="000000" w:themeColor="text1"/>
          <w:sz w:val="17"/>
          <w:szCs w:val="17"/>
        </w:rPr>
        <w:t>RETURN count(*) as count, sum(type.cpu) as cpus, sum(type.ram) as ram, sum(type.disk) as disk;</w:t>
      </w:r>
      <w:r w:rsidRPr="00DF0D65">
        <w:rPr>
          <w:lang w:val="en-US"/>
        </w:rPr>
        <w:t xml:space="preserve"> </w:t>
      </w:r>
    </w:p>
    <w:p w14:paraId="3F4C6039" w14:textId="77777777" w:rsidR="00DF0D65" w:rsidRDefault="00DF0D65" w:rsidP="00DF0D65">
      <w:pPr>
        <w:rPr>
          <w:lang w:val="en-US"/>
        </w:rPr>
      </w:pPr>
      <w:r>
        <w:rPr>
          <w:noProof/>
          <w:lang w:val="en-US"/>
        </w:rPr>
        <w:drawing>
          <wp:inline distT="0" distB="0" distL="0" distR="0" wp14:anchorId="3A506B4B" wp14:editId="185C8AFE">
            <wp:extent cx="5450205" cy="2749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3-14 at 8.22.39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50205" cy="274955"/>
                    </a:xfrm>
                    <a:prstGeom prst="rect">
                      <a:avLst/>
                    </a:prstGeom>
                  </pic:spPr>
                </pic:pic>
              </a:graphicData>
            </a:graphic>
          </wp:inline>
        </w:drawing>
      </w:r>
    </w:p>
    <w:p w14:paraId="560F0F97" w14:textId="77777777" w:rsidR="00DF0D65" w:rsidRDefault="00DF0D65" w:rsidP="00DF0D65">
      <w:pPr>
        <w:rPr>
          <w:lang w:val="en-US"/>
        </w:rPr>
      </w:pPr>
    </w:p>
    <w:p w14:paraId="6AB3E41A" w14:textId="4411B42D" w:rsidR="00DF0D65" w:rsidRDefault="00DF0D65" w:rsidP="00DF0D65">
      <w:pPr>
        <w:rPr>
          <w:lang w:val="es-ES"/>
        </w:rPr>
      </w:pPr>
      <w:r w:rsidRPr="00DF0D65">
        <w:rPr>
          <w:lang w:val="es-ES"/>
        </w:rPr>
        <w:t>En cada equipo hay un</w:t>
      </w:r>
      <w:r>
        <w:rPr>
          <w:lang w:val="es-ES"/>
        </w:rPr>
        <w:t xml:space="preserve"> sistema operativo instalado sobre el que están corriendo múltiples procesos, ambos con versiones concretas. Los procesos dependen los unos de los otros para poder funcionar. Podemos ver un ejemplo de esto para un equipo </w:t>
      </w:r>
      <w:r w:rsidR="004A42B6">
        <w:rPr>
          <w:lang w:val="es-ES"/>
        </w:rPr>
        <w:t>elegido de forma aleatoria</w:t>
      </w:r>
      <w:r>
        <w:rPr>
          <w:lang w:val="es-ES"/>
        </w:rPr>
        <w:t>.</w:t>
      </w:r>
    </w:p>
    <w:p w14:paraId="3B5ACF65" w14:textId="77777777" w:rsidR="00DF0D65" w:rsidRPr="00DF0D65" w:rsidRDefault="00DF0D65" w:rsidP="00DF0D6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rPr>
      </w:pPr>
      <w:r w:rsidRPr="00DF0D65">
        <w:rPr>
          <w:rFonts w:ascii="Menlo" w:hAnsi="Menlo" w:cs="Menlo"/>
          <w:color w:val="000000" w:themeColor="text1"/>
          <w:sz w:val="17"/>
          <w:szCs w:val="17"/>
        </w:rPr>
        <w:t>MATCH (m:Machine) WHERE (m)-[:RUNS]-&gt;() AND rand() &lt; 0.05 WITH m LIMIT 1</w:t>
      </w:r>
    </w:p>
    <w:p w14:paraId="25D316A8" w14:textId="77777777" w:rsidR="00DF0D65" w:rsidRPr="00DF0D65" w:rsidRDefault="00DF0D65" w:rsidP="00DF0D6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rPr>
      </w:pPr>
      <w:r w:rsidRPr="00DF0D65">
        <w:rPr>
          <w:rFonts w:ascii="Menlo" w:hAnsi="Menlo" w:cs="Menlo"/>
          <w:color w:val="000000" w:themeColor="text1"/>
          <w:sz w:val="17"/>
          <w:szCs w:val="17"/>
        </w:rPr>
        <w:t>MATCH (m)-[r:RUNS]-&gt;(p:Process)-[i:INSTANCE]-&gt;(sv)</w:t>
      </w:r>
    </w:p>
    <w:p w14:paraId="2E18F104" w14:textId="77777777" w:rsidR="00DF0D65" w:rsidRPr="00DF0D65" w:rsidRDefault="00DF0D65" w:rsidP="00DF0D6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rPr>
      </w:pPr>
      <w:r w:rsidRPr="00DF0D65">
        <w:rPr>
          <w:rFonts w:ascii="Menlo" w:hAnsi="Menlo" w:cs="Menlo"/>
          <w:color w:val="000000" w:themeColor="text1"/>
          <w:sz w:val="17"/>
          <w:szCs w:val="17"/>
        </w:rPr>
        <w:t>OPTIONAL MATCH (sv)&lt;-[v:VERSION]-(sw)</w:t>
      </w:r>
    </w:p>
    <w:p w14:paraId="5399C917" w14:textId="77777777" w:rsidR="00DF0D65" w:rsidRDefault="00DF0D65" w:rsidP="00DF0D6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val="es-ES"/>
        </w:rPr>
      </w:pPr>
      <w:r w:rsidRPr="00DF0D65">
        <w:rPr>
          <w:rFonts w:ascii="Menlo" w:hAnsi="Menlo" w:cs="Menlo"/>
          <w:color w:val="000000" w:themeColor="text1"/>
          <w:sz w:val="17"/>
          <w:szCs w:val="17"/>
        </w:rPr>
        <w:t>RETURN *</w:t>
      </w:r>
      <w:r w:rsidRPr="00DF0D65">
        <w:rPr>
          <w:lang w:val="es-ES"/>
        </w:rPr>
        <w:t xml:space="preserve"> </w:t>
      </w:r>
    </w:p>
    <w:p w14:paraId="33478122" w14:textId="77777777" w:rsidR="004A42B6" w:rsidRDefault="004A42B6" w:rsidP="004A42B6">
      <w:pPr>
        <w:jc w:val="center"/>
        <w:rPr>
          <w:lang w:val="es-ES"/>
        </w:rPr>
      </w:pPr>
      <w:r>
        <w:rPr>
          <w:noProof/>
          <w:lang w:val="es-ES"/>
        </w:rPr>
        <w:drawing>
          <wp:inline distT="0" distB="0" distL="0" distR="0" wp14:anchorId="5BB244C5" wp14:editId="6CC6AF8E">
            <wp:extent cx="4817377" cy="2646947"/>
            <wp:effectExtent l="0" t="0" r="0" b="0"/>
            <wp:docPr id="26" name="Picture 26" descr="A picture containing indoor, small,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3-14 at 8.29.07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67095" cy="2674265"/>
                    </a:xfrm>
                    <a:prstGeom prst="rect">
                      <a:avLst/>
                    </a:prstGeom>
                  </pic:spPr>
                </pic:pic>
              </a:graphicData>
            </a:graphic>
          </wp:inline>
        </w:drawing>
      </w:r>
    </w:p>
    <w:p w14:paraId="35C7C042" w14:textId="77777777" w:rsidR="004A42B6" w:rsidRDefault="004A42B6" w:rsidP="004A42B6">
      <w:pPr>
        <w:rPr>
          <w:lang w:val="es-ES"/>
        </w:rPr>
      </w:pPr>
      <w:r w:rsidRPr="004A42B6">
        <w:rPr>
          <w:lang w:val="es-ES"/>
        </w:rPr>
        <w:lastRenderedPageBreak/>
        <w:t>Veremos a</w:t>
      </w:r>
      <w:r>
        <w:rPr>
          <w:lang w:val="es-ES"/>
        </w:rPr>
        <w:t>hora todos los procesos que dependen de cualquiera de las versiones en cualquiera de las máquinas de la aplicación neo4j.</w:t>
      </w:r>
    </w:p>
    <w:p w14:paraId="4EFE0E69" w14:textId="77777777" w:rsidR="004A42B6" w:rsidRPr="004A42B6" w:rsidRDefault="004A42B6" w:rsidP="004A42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rPr>
      </w:pPr>
      <w:r w:rsidRPr="004A42B6">
        <w:rPr>
          <w:rFonts w:ascii="Menlo" w:hAnsi="Menlo" w:cs="Menlo"/>
          <w:color w:val="000000" w:themeColor="text1"/>
          <w:sz w:val="17"/>
          <w:szCs w:val="17"/>
        </w:rPr>
        <w:t>MATCH (s)-[:DEPENDS_ON]-&gt;(nv:Version)&lt;-[:VERSION]-(n:Software:Service {name:"neo4j"})</w:t>
      </w:r>
    </w:p>
    <w:p w14:paraId="037BC311" w14:textId="77777777" w:rsidR="004A42B6" w:rsidRPr="004A42B6" w:rsidRDefault="004A42B6" w:rsidP="004A42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rPr>
      </w:pPr>
      <w:r w:rsidRPr="004A42B6">
        <w:rPr>
          <w:rFonts w:ascii="Menlo" w:hAnsi="Menlo" w:cs="Menlo"/>
          <w:color w:val="000000" w:themeColor="text1"/>
          <w:sz w:val="17"/>
          <w:szCs w:val="17"/>
        </w:rPr>
        <w:t>MATCH (s)&lt;-[:INSTANCE]-(sp)&lt;-[:RUNS]-(sm:Machine)</w:t>
      </w:r>
    </w:p>
    <w:p w14:paraId="3DF70C63" w14:textId="77777777" w:rsidR="004A42B6" w:rsidRPr="004A42B6" w:rsidRDefault="004A42B6" w:rsidP="004A42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rPr>
      </w:pPr>
      <w:r w:rsidRPr="004A42B6">
        <w:rPr>
          <w:rFonts w:ascii="Menlo" w:hAnsi="Menlo" w:cs="Menlo"/>
          <w:color w:val="000000" w:themeColor="text1"/>
          <w:sz w:val="17"/>
          <w:szCs w:val="17"/>
        </w:rPr>
        <w:t>MATCH (sp)-[DEPENDS_ON]-&gt;(np)-[:INSTANCE]-&gt;(nv)</w:t>
      </w:r>
    </w:p>
    <w:p w14:paraId="49A3080F" w14:textId="77777777" w:rsidR="004A42B6" w:rsidRPr="004A42B6" w:rsidRDefault="004A42B6" w:rsidP="004A42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rPr>
      </w:pPr>
      <w:r w:rsidRPr="004A42B6">
        <w:rPr>
          <w:rFonts w:ascii="Menlo" w:hAnsi="Menlo" w:cs="Menlo"/>
          <w:color w:val="000000" w:themeColor="text1"/>
          <w:sz w:val="17"/>
          <w:szCs w:val="17"/>
        </w:rPr>
        <w:t>MATCH (np)&lt;-[:RUNS]-(nm:Machine)</w:t>
      </w:r>
    </w:p>
    <w:p w14:paraId="0E78F5FA" w14:textId="056E02C8" w:rsidR="004A42B6" w:rsidRPr="004A42B6" w:rsidRDefault="004A42B6" w:rsidP="004A42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sz w:val="17"/>
          <w:szCs w:val="17"/>
          <w:lang w:val="en-US"/>
        </w:rPr>
      </w:pPr>
      <w:r w:rsidRPr="004A42B6">
        <w:rPr>
          <w:rFonts w:ascii="Menlo" w:hAnsi="Menlo" w:cs="Menlo"/>
          <w:color w:val="000000" w:themeColor="text1"/>
          <w:sz w:val="17"/>
          <w:szCs w:val="17"/>
        </w:rPr>
        <w:t>RETURN sm as software_machine, sp as software_process, s as software, nv as neo_version,np as neo4j_process, np as neo_machine</w:t>
      </w:r>
      <w:r w:rsidRPr="004A42B6">
        <w:rPr>
          <w:rFonts w:ascii="Menlo" w:hAnsi="Menlo" w:cs="Menlo"/>
          <w:color w:val="000000" w:themeColor="text1"/>
          <w:sz w:val="17"/>
          <w:szCs w:val="17"/>
          <w:lang w:val="en-US"/>
        </w:rPr>
        <w:t xml:space="preserve"> </w:t>
      </w:r>
      <w:r>
        <w:rPr>
          <w:rFonts w:ascii="Menlo" w:hAnsi="Menlo" w:cs="Menlo"/>
          <w:color w:val="000000" w:themeColor="text1"/>
          <w:sz w:val="17"/>
          <w:szCs w:val="17"/>
          <w:lang w:val="en-US"/>
        </w:rPr>
        <w:t xml:space="preserve">n as </w:t>
      </w:r>
      <w:proofErr w:type="spellStart"/>
      <w:r>
        <w:rPr>
          <w:rFonts w:ascii="Menlo" w:hAnsi="Menlo" w:cs="Menlo"/>
          <w:color w:val="000000" w:themeColor="text1"/>
          <w:sz w:val="17"/>
          <w:szCs w:val="17"/>
          <w:lang w:val="en-US"/>
        </w:rPr>
        <w:t>sw</w:t>
      </w:r>
      <w:proofErr w:type="spellEnd"/>
    </w:p>
    <w:p w14:paraId="184AC602" w14:textId="77777777" w:rsidR="004A42B6" w:rsidRDefault="004A42B6" w:rsidP="004A42B6">
      <w:pPr>
        <w:jc w:val="center"/>
        <w:rPr>
          <w:lang w:val="es-ES"/>
        </w:rPr>
      </w:pPr>
      <w:r>
        <w:rPr>
          <w:noProof/>
          <w:lang w:val="es-ES"/>
        </w:rPr>
        <w:drawing>
          <wp:inline distT="0" distB="0" distL="0" distR="0" wp14:anchorId="638B5150" wp14:editId="649CF4AA">
            <wp:extent cx="3965608" cy="3427805"/>
            <wp:effectExtent l="0" t="0" r="0" b="1270"/>
            <wp:docPr id="27" name="Picture 27" descr="A picture containing kitchenware, strai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3-14 at 8.36.39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74339" cy="3435352"/>
                    </a:xfrm>
                    <a:prstGeom prst="rect">
                      <a:avLst/>
                    </a:prstGeom>
                  </pic:spPr>
                </pic:pic>
              </a:graphicData>
            </a:graphic>
          </wp:inline>
        </w:drawing>
      </w:r>
    </w:p>
    <w:p w14:paraId="466F1F23" w14:textId="77777777" w:rsidR="00D66DF9" w:rsidRDefault="00D66DF9" w:rsidP="004A42B6">
      <w:pPr>
        <w:rPr>
          <w:lang w:val="es-ES"/>
        </w:rPr>
      </w:pPr>
    </w:p>
    <w:p w14:paraId="013CF206" w14:textId="1A1D7FE9" w:rsidR="00D66DF9" w:rsidRDefault="00D66DF9">
      <w:pPr>
        <w:spacing w:after="160" w:line="312" w:lineRule="auto"/>
        <w:jc w:val="left"/>
        <w:rPr>
          <w:lang w:val="es-ES"/>
        </w:rPr>
      </w:pPr>
      <w:r>
        <w:rPr>
          <w:lang w:val="es-ES"/>
        </w:rPr>
        <w:br w:type="page"/>
      </w:r>
    </w:p>
    <w:p w14:paraId="78C0DC2B" w14:textId="1877335E" w:rsidR="00D66DF9" w:rsidRDefault="00D66DF9" w:rsidP="00D66DF9">
      <w:pPr>
        <w:pStyle w:val="Heading1"/>
        <w:rPr>
          <w:lang w:val="es-ES"/>
        </w:rPr>
      </w:pPr>
      <w:bookmarkStart w:id="30" w:name="_Toc35111453"/>
      <w:r>
        <w:rPr>
          <w:lang w:val="es-ES"/>
        </w:rPr>
        <w:lastRenderedPageBreak/>
        <w:t>Conclusiones</w:t>
      </w:r>
      <w:bookmarkEnd w:id="30"/>
    </w:p>
    <w:p w14:paraId="5E2A5758" w14:textId="15FF611A" w:rsidR="00D66DF9" w:rsidRDefault="00D66DF9" w:rsidP="004A42B6">
      <w:pPr>
        <w:rPr>
          <w:lang w:val="es-ES"/>
        </w:rPr>
      </w:pPr>
      <w:r>
        <w:rPr>
          <w:lang w:val="es-ES"/>
        </w:rPr>
        <w:t>A lo largo de la demostración hemos podido ver las capacidades de visualización y análisis que neo4j nos proporciona. En caso de que sean las relaciones el activo principal a manejar dentro de la base de datos sin duda una base de datos orienta a grados parece ser ele mejor candidato. Reducir el tiempo en realizar consultas con múltiples JOIN suele ser una tarea común cuando se utilizan bases de datos relacionales de modo que eliminarlos directamente por una solución mejor parece adecuado.</w:t>
      </w:r>
    </w:p>
    <w:p w14:paraId="6BEFBC93" w14:textId="77777777" w:rsidR="00D66DF9" w:rsidRDefault="00D66DF9" w:rsidP="004A42B6">
      <w:pPr>
        <w:rPr>
          <w:lang w:val="es-ES"/>
        </w:rPr>
      </w:pPr>
      <w:r>
        <w:rPr>
          <w:lang w:val="es-ES"/>
        </w:rPr>
        <w:t xml:space="preserve">A lo largo de los ejemplos hemos podido ver que la sintaxis de </w:t>
      </w:r>
      <w:proofErr w:type="spellStart"/>
      <w:r>
        <w:rPr>
          <w:lang w:val="es-ES"/>
        </w:rPr>
        <w:t>Cypher</w:t>
      </w:r>
      <w:proofErr w:type="spellEnd"/>
      <w:r>
        <w:rPr>
          <w:lang w:val="es-ES"/>
        </w:rPr>
        <w:t xml:space="preserve"> es sencilla de leer y de escribir permitiendo gran flexibilidad. En combinación con las herramientas de visualización se crea un entorno bastante potente para manipular y explorar grafos.</w:t>
      </w:r>
    </w:p>
    <w:p w14:paraId="5C7D7D38" w14:textId="30022523" w:rsidR="00D66DF9" w:rsidRDefault="00D66DF9" w:rsidP="004A42B6">
      <w:pPr>
        <w:rPr>
          <w:lang w:val="es-ES"/>
        </w:rPr>
      </w:pPr>
      <w:r>
        <w:rPr>
          <w:lang w:val="es-ES"/>
        </w:rPr>
        <w:t xml:space="preserve">Debido a la posibilidad de expresar los resultados de las consultas en formato JSON estos quedan listos para ser exportados a otras aplicaciones forma directa lo cual suele ser habitual en las bases de datos </w:t>
      </w:r>
      <w:proofErr w:type="spellStart"/>
      <w:r>
        <w:rPr>
          <w:lang w:val="es-ES"/>
        </w:rPr>
        <w:t>NoSQL</w:t>
      </w:r>
      <w:proofErr w:type="spellEnd"/>
      <w:r>
        <w:rPr>
          <w:lang w:val="es-ES"/>
        </w:rPr>
        <w:t xml:space="preserve"> trabajen directamente con datos en este formato o no.</w:t>
      </w:r>
    </w:p>
    <w:p w14:paraId="5D578D26" w14:textId="7EA8A9C8" w:rsidR="00D66DF9" w:rsidRDefault="00D66DF9" w:rsidP="004A42B6">
      <w:pPr>
        <w:rPr>
          <w:lang w:val="es-ES"/>
        </w:rPr>
      </w:pPr>
      <w:r>
        <w:rPr>
          <w:lang w:val="es-ES"/>
        </w:rPr>
        <w:t>Finalmente, la posibilidad de convertir el resultado de las consultas en un vector sobre el que aplicar una función a todos sus elementos nos ha parecido otra de las características destacables de esta base de datos.</w:t>
      </w:r>
    </w:p>
    <w:p w14:paraId="24086064" w14:textId="37A55368" w:rsidR="00777C31" w:rsidRPr="00DF0D65" w:rsidRDefault="00777C31" w:rsidP="004A42B6">
      <w:pPr>
        <w:rPr>
          <w:lang w:val="es-ES"/>
        </w:rPr>
      </w:pPr>
      <w:r w:rsidRPr="00DF0D65">
        <w:rPr>
          <w:lang w:val="es-ES"/>
        </w:rPr>
        <w:br w:type="page"/>
      </w:r>
    </w:p>
    <w:p w14:paraId="602C1D46" w14:textId="50416B6E" w:rsidR="00511391" w:rsidRDefault="00777C31" w:rsidP="002E61FB">
      <w:pPr>
        <w:pStyle w:val="Heading1"/>
      </w:pPr>
      <w:bookmarkStart w:id="31" w:name="_Toc35111454"/>
      <w:r>
        <w:lastRenderedPageBreak/>
        <w:t>Bibliografía</w:t>
      </w:r>
      <w:bookmarkEnd w:id="31"/>
    </w:p>
    <w:p w14:paraId="78C344E8" w14:textId="14BA70EC" w:rsidR="00777C31" w:rsidRDefault="00777C31" w:rsidP="002E61FB">
      <w:r>
        <w:t xml:space="preserve">Información general sobre neoj4, instalación, configuración y uso: </w:t>
      </w:r>
      <w:r w:rsidR="000F3CC3">
        <w:fldChar w:fldCharType="begin"/>
      </w:r>
      <w:r w:rsidR="000F3CC3">
        <w:instrText xml:space="preserve"> HYPERLINK "https://neo4j.com/docs/operations-manual/current/" </w:instrText>
      </w:r>
      <w:r w:rsidR="000F3CC3">
        <w:fldChar w:fldCharType="separate"/>
      </w:r>
      <w:r w:rsidRPr="00140154">
        <w:rPr>
          <w:rStyle w:val="Hyperlink"/>
        </w:rPr>
        <w:t>https://neo4j.com/docs/operations-manual/current/</w:t>
      </w:r>
      <w:r w:rsidR="000F3CC3">
        <w:rPr>
          <w:rStyle w:val="Hyperlink"/>
        </w:rPr>
        <w:fldChar w:fldCharType="end"/>
      </w:r>
      <w:r>
        <w:t xml:space="preserve"> </w:t>
      </w:r>
    </w:p>
    <w:p w14:paraId="4F8ABCA4" w14:textId="7F8A0FBA" w:rsidR="009B467A" w:rsidRDefault="009B467A" w:rsidP="002E61FB">
      <w:r>
        <w:t>Información sobre Cypher, el lenguaje de consultas para neo4j</w:t>
      </w:r>
      <w:r w:rsidR="00F9390D">
        <w:t>:</w:t>
      </w:r>
    </w:p>
    <w:p w14:paraId="63C55681" w14:textId="3A6B4C69" w:rsidR="009B467A" w:rsidRDefault="000F3CC3" w:rsidP="002E61FB">
      <w:hyperlink r:id="rId24" w:history="1">
        <w:r w:rsidR="009B467A" w:rsidRPr="00140154">
          <w:rPr>
            <w:rStyle w:val="Hyperlink"/>
          </w:rPr>
          <w:t>https://neo4j.com/docs/cypher-manual/current/</w:t>
        </w:r>
      </w:hyperlink>
    </w:p>
    <w:p w14:paraId="415F3E46" w14:textId="10B80AFC" w:rsidR="007F0058" w:rsidRDefault="007F0058" w:rsidP="002E61FB">
      <w:r>
        <w:t>Presentaciones con introducción y ejemplos a neo4j</w:t>
      </w:r>
      <w:r w:rsidR="00F9390D">
        <w:t>:</w:t>
      </w:r>
    </w:p>
    <w:p w14:paraId="742478AE" w14:textId="1EC48E59" w:rsidR="007F0058" w:rsidRDefault="000F3CC3" w:rsidP="002E61FB">
      <w:hyperlink r:id="rId25" w:history="1">
        <w:r w:rsidR="007F0058" w:rsidRPr="00140154">
          <w:rPr>
            <w:rStyle w:val="Hyperlink"/>
          </w:rPr>
          <w:t>https://es.slideshare.net/maxdemarzi/</w:t>
        </w:r>
      </w:hyperlink>
      <w:r w:rsidR="007F0058">
        <w:t xml:space="preserve"> </w:t>
      </w:r>
    </w:p>
    <w:p w14:paraId="7595BF0D" w14:textId="3370FD74" w:rsidR="007F0058" w:rsidRDefault="007F0058" w:rsidP="002E61FB">
      <w:r>
        <w:t xml:space="preserve">Ejemplos de </w:t>
      </w:r>
      <w:r w:rsidR="00F9390D">
        <w:t>uso de neo4j con distintos lenguajes y distintos fines:</w:t>
      </w:r>
    </w:p>
    <w:p w14:paraId="63A15B43" w14:textId="1B8427EB" w:rsidR="00F9390D" w:rsidRDefault="000F3CC3" w:rsidP="002E61FB">
      <w:hyperlink r:id="rId26" w:history="1">
        <w:r w:rsidR="00F9390D" w:rsidRPr="00140154">
          <w:rPr>
            <w:rStyle w:val="Hyperlink"/>
          </w:rPr>
          <w:t>https://github.com/maxdemarzi</w:t>
        </w:r>
      </w:hyperlink>
      <w:r w:rsidR="00F9390D">
        <w:t xml:space="preserve"> </w:t>
      </w:r>
    </w:p>
    <w:p w14:paraId="37FC1F83" w14:textId="4D93A014" w:rsidR="00F9390D" w:rsidRDefault="00F9390D" w:rsidP="002E61FB">
      <w:r>
        <w:t>Documentación de otra base de datos orientada a grafos:</w:t>
      </w:r>
    </w:p>
    <w:p w14:paraId="1DC64B65" w14:textId="20BBD6DD" w:rsidR="00F9390D" w:rsidRDefault="000F3CC3" w:rsidP="002E61FB">
      <w:hyperlink r:id="rId27" w:history="1">
        <w:r w:rsidR="00F9390D" w:rsidRPr="00140154">
          <w:rPr>
            <w:rStyle w:val="Hyperlink"/>
          </w:rPr>
          <w:t>https://docs.tigergraph.com</w:t>
        </w:r>
      </w:hyperlink>
      <w:r w:rsidR="00F9390D">
        <w:t xml:space="preserve"> </w:t>
      </w:r>
    </w:p>
    <w:p w14:paraId="612EB0F4" w14:textId="44F0BDBE" w:rsidR="00EE6DF8" w:rsidRPr="000F3CC3" w:rsidRDefault="000F3CC3" w:rsidP="002E61FB">
      <w:pPr>
        <w:rPr>
          <w:lang w:val="es-ES"/>
        </w:rPr>
      </w:pPr>
      <w:r>
        <w:rPr>
          <w:lang w:val="es-ES"/>
        </w:rPr>
        <w:t>Buenas prácticas para utilizar bases de datos orientadas a grafos:</w:t>
      </w:r>
    </w:p>
    <w:p w14:paraId="68DCA18A" w14:textId="2E4016C8" w:rsidR="00EE6DF8" w:rsidRPr="00EE6DF8" w:rsidRDefault="000F3CC3" w:rsidP="002E61FB">
      <w:hyperlink r:id="rId28" w:history="1">
        <w:r w:rsidR="00EE6DF8" w:rsidRPr="00140154">
          <w:rPr>
            <w:rStyle w:val="Hyperlink"/>
          </w:rPr>
          <w:t>https://neo4j.com/blog/data-modeling-basics/</w:t>
        </w:r>
      </w:hyperlink>
      <w:r w:rsidR="00EE6DF8" w:rsidRPr="00EE6DF8">
        <w:t xml:space="preserve"> </w:t>
      </w:r>
    </w:p>
    <w:p w14:paraId="20936E1D" w14:textId="536B9EB6" w:rsidR="00F9390D" w:rsidRPr="000F3CC3" w:rsidRDefault="000F3CC3" w:rsidP="002E61FB">
      <w:pPr>
        <w:rPr>
          <w:lang w:val="es-ES"/>
        </w:rPr>
      </w:pPr>
      <w:r>
        <w:rPr>
          <w:lang w:val="es-ES"/>
        </w:rPr>
        <w:t xml:space="preserve">Bases de datos neo4j con tutoriales para aprender </w:t>
      </w:r>
      <w:proofErr w:type="spellStart"/>
      <w:r>
        <w:rPr>
          <w:lang w:val="es-ES"/>
        </w:rPr>
        <w:t>Cypher</w:t>
      </w:r>
      <w:proofErr w:type="spellEnd"/>
      <w:r>
        <w:rPr>
          <w:lang w:val="es-ES"/>
        </w:rPr>
        <w:t>:</w:t>
      </w:r>
    </w:p>
    <w:p w14:paraId="710BB3EF" w14:textId="77777777" w:rsidR="002D775F" w:rsidRDefault="000F3CC3" w:rsidP="002E61FB">
      <w:hyperlink r:id="rId29" w:history="1">
        <w:r w:rsidR="002D775F">
          <w:rPr>
            <w:rStyle w:val="Hyperlink"/>
          </w:rPr>
          <w:t>https://neo4j.com/sandbox/</w:t>
        </w:r>
      </w:hyperlink>
    </w:p>
    <w:p w14:paraId="426D4EB6" w14:textId="26C03483" w:rsidR="009B467A" w:rsidRPr="00777C31" w:rsidRDefault="009B467A" w:rsidP="002E61FB"/>
    <w:sectPr w:rsidR="009B467A" w:rsidRPr="00777C31">
      <w:footerReference w:type="default" r:id="rId30"/>
      <w:pgSz w:w="12240" w:h="15840"/>
      <w:pgMar w:top="994" w:right="2174" w:bottom="1771" w:left="1483" w:header="432" w:footer="76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5AE529" w14:textId="77777777" w:rsidR="00514969" w:rsidRDefault="00514969" w:rsidP="002E61FB">
      <w:r>
        <w:separator/>
      </w:r>
    </w:p>
  </w:endnote>
  <w:endnote w:type="continuationSeparator" w:id="0">
    <w:p w14:paraId="4FB5F400" w14:textId="77777777" w:rsidR="00514969" w:rsidRDefault="00514969" w:rsidP="002E6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0227933"/>
      <w:docPartObj>
        <w:docPartGallery w:val="Page Numbers (Bottom of Page)"/>
        <w:docPartUnique/>
      </w:docPartObj>
    </w:sdtPr>
    <w:sdtEndPr>
      <w:rPr>
        <w:noProof/>
      </w:rPr>
    </w:sdtEndPr>
    <w:sdtContent>
      <w:p w14:paraId="13CE162E" w14:textId="77777777" w:rsidR="003F76B6" w:rsidRDefault="003F76B6" w:rsidP="002E61FB">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8E45A1" w14:textId="77777777" w:rsidR="00514969" w:rsidRDefault="00514969" w:rsidP="002E61FB">
      <w:r>
        <w:separator/>
      </w:r>
    </w:p>
  </w:footnote>
  <w:footnote w:type="continuationSeparator" w:id="0">
    <w:p w14:paraId="50E859A0" w14:textId="77777777" w:rsidR="00514969" w:rsidRDefault="00514969" w:rsidP="002E61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7BE8DF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9EAC7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110C3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9864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60EE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06119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12C9D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250F4B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0BCA0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DB49E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4F26B1"/>
    <w:multiLevelType w:val="hybridMultilevel"/>
    <w:tmpl w:val="313AE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E02004"/>
    <w:multiLevelType w:val="hybridMultilevel"/>
    <w:tmpl w:val="DE027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DF6663"/>
    <w:multiLevelType w:val="hybridMultilevel"/>
    <w:tmpl w:val="4F969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A96FBE"/>
    <w:multiLevelType w:val="hybridMultilevel"/>
    <w:tmpl w:val="54DAC21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6416AB7"/>
    <w:multiLevelType w:val="hybridMultilevel"/>
    <w:tmpl w:val="94A28CB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4765251F"/>
    <w:multiLevelType w:val="hybridMultilevel"/>
    <w:tmpl w:val="B516902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6ED78F6"/>
    <w:multiLevelType w:val="hybridMultilevel"/>
    <w:tmpl w:val="95B84B8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7C7A3A63"/>
    <w:multiLevelType w:val="hybridMultilevel"/>
    <w:tmpl w:val="2DE0732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2"/>
  </w:num>
  <w:num w:numId="13">
    <w:abstractNumId w:val="10"/>
  </w:num>
  <w:num w:numId="14">
    <w:abstractNumId w:val="13"/>
  </w:num>
  <w:num w:numId="15">
    <w:abstractNumId w:val="15"/>
  </w:num>
  <w:num w:numId="16">
    <w:abstractNumId w:val="17"/>
  </w:num>
  <w:num w:numId="17">
    <w:abstractNumId w:val="14"/>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A06"/>
    <w:rsid w:val="00031BA4"/>
    <w:rsid w:val="00065303"/>
    <w:rsid w:val="000F3CC3"/>
    <w:rsid w:val="001878EA"/>
    <w:rsid w:val="001958F0"/>
    <w:rsid w:val="001B1BEF"/>
    <w:rsid w:val="00224AA6"/>
    <w:rsid w:val="00246DDD"/>
    <w:rsid w:val="002D775F"/>
    <w:rsid w:val="002E61FB"/>
    <w:rsid w:val="00372D4B"/>
    <w:rsid w:val="003F76B6"/>
    <w:rsid w:val="004071A2"/>
    <w:rsid w:val="004857D5"/>
    <w:rsid w:val="004A42B6"/>
    <w:rsid w:val="004A68F3"/>
    <w:rsid w:val="004B351E"/>
    <w:rsid w:val="004D6A7D"/>
    <w:rsid w:val="00511391"/>
    <w:rsid w:val="00514969"/>
    <w:rsid w:val="00526407"/>
    <w:rsid w:val="0054182D"/>
    <w:rsid w:val="00545A5F"/>
    <w:rsid w:val="0059456A"/>
    <w:rsid w:val="00600CFB"/>
    <w:rsid w:val="00612369"/>
    <w:rsid w:val="00685920"/>
    <w:rsid w:val="00693FB2"/>
    <w:rsid w:val="0076740F"/>
    <w:rsid w:val="00777C31"/>
    <w:rsid w:val="007F0058"/>
    <w:rsid w:val="008121D0"/>
    <w:rsid w:val="00834AD2"/>
    <w:rsid w:val="00875858"/>
    <w:rsid w:val="009B467A"/>
    <w:rsid w:val="009B55D2"/>
    <w:rsid w:val="009C1469"/>
    <w:rsid w:val="009F0780"/>
    <w:rsid w:val="009F78B5"/>
    <w:rsid w:val="00A90C3D"/>
    <w:rsid w:val="00BF4F19"/>
    <w:rsid w:val="00C363D4"/>
    <w:rsid w:val="00CF4E3F"/>
    <w:rsid w:val="00D11FF0"/>
    <w:rsid w:val="00D123A5"/>
    <w:rsid w:val="00D60C97"/>
    <w:rsid w:val="00D66DF9"/>
    <w:rsid w:val="00DB7DDB"/>
    <w:rsid w:val="00DF0D65"/>
    <w:rsid w:val="00E61288"/>
    <w:rsid w:val="00E855BB"/>
    <w:rsid w:val="00EE2A06"/>
    <w:rsid w:val="00EE6DF8"/>
    <w:rsid w:val="00F43706"/>
    <w:rsid w:val="00F52312"/>
    <w:rsid w:val="00F9390D"/>
    <w:rsid w:val="00FC6BB0"/>
    <w:rsid w:val="00FD52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3F867"/>
  <w15:chartTrackingRefBased/>
  <w15:docId w15:val="{4CBE9C8F-53C6-7842-BB6E-11C8DF86D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3A3A3A" w:themeColor="text2"/>
        <w:sz w:val="26"/>
        <w:szCs w:val="26"/>
        <w:lang w:val="en-US" w:eastAsia="ja-JP"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1FB"/>
    <w:pPr>
      <w:spacing w:after="0" w:line="240" w:lineRule="auto"/>
      <w:jc w:val="both"/>
    </w:pPr>
    <w:rPr>
      <w:rFonts w:eastAsia="Times New Roman" w:cs="Times New Roman"/>
      <w:color w:val="auto"/>
      <w:lang w:val="en-ES" w:eastAsia="en-US"/>
    </w:rPr>
  </w:style>
  <w:style w:type="paragraph" w:styleId="Heading1">
    <w:name w:val="heading 1"/>
    <w:basedOn w:val="Normal"/>
    <w:next w:val="Normal"/>
    <w:link w:val="Heading1Char"/>
    <w:uiPriority w:val="9"/>
    <w:qFormat/>
    <w:pPr>
      <w:keepNext/>
      <w:keepLines/>
      <w:pBdr>
        <w:bottom w:val="single" w:sz="24" w:space="6" w:color="3A3A3A" w:themeColor="text2"/>
      </w:pBdr>
      <w:spacing w:after="180"/>
      <w:outlineLvl w:val="0"/>
    </w:pPr>
    <w:rPr>
      <w:rFonts w:asciiTheme="majorHAnsi" w:eastAsiaTheme="majorEastAsia" w:hAnsiTheme="majorHAnsi" w:cstheme="majorBidi"/>
      <w:b/>
      <w:caps/>
      <w:sz w:val="50"/>
      <w:szCs w:val="32"/>
    </w:rPr>
  </w:style>
  <w:style w:type="paragraph" w:styleId="Heading2">
    <w:name w:val="heading 2"/>
    <w:basedOn w:val="Normal"/>
    <w:next w:val="Normal"/>
    <w:link w:val="Heading2Char"/>
    <w:uiPriority w:val="9"/>
    <w:unhideWhenUsed/>
    <w:qFormat/>
    <w:pPr>
      <w:keepNext/>
      <w:keepLines/>
      <w:spacing w:after="120"/>
      <w:outlineLvl w:val="1"/>
    </w:pPr>
    <w:rPr>
      <w:rFonts w:asciiTheme="majorHAnsi" w:eastAsiaTheme="majorEastAsia" w:hAnsiTheme="majorHAnsi" w:cstheme="majorBidi"/>
      <w:b/>
    </w:rPr>
  </w:style>
  <w:style w:type="paragraph" w:styleId="Heading3">
    <w:name w:val="heading 3"/>
    <w:basedOn w:val="Normal"/>
    <w:next w:val="Normal"/>
    <w:link w:val="Heading3Char"/>
    <w:uiPriority w:val="9"/>
    <w:unhideWhenUsed/>
    <w:qFormat/>
    <w:pPr>
      <w:keepNext/>
      <w:keepLines/>
      <w:outlineLvl w:val="2"/>
    </w:pPr>
    <w:rPr>
      <w:rFonts w:asciiTheme="majorHAnsi" w:eastAsiaTheme="majorEastAsia" w:hAnsiTheme="majorHAnsi" w:cstheme="majorBidi"/>
      <w:b/>
      <w:i/>
    </w:rPr>
  </w:style>
  <w:style w:type="paragraph" w:styleId="Heading4">
    <w:name w:val="heading 4"/>
    <w:basedOn w:val="Normal"/>
    <w:next w:val="Normal"/>
    <w:link w:val="Heading4Char"/>
    <w:uiPriority w:val="9"/>
    <w:unhideWhenUsed/>
    <w:qFormat/>
    <w:pPr>
      <w:keepNext/>
      <w:keepLines/>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i/>
      <w:iCs/>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szCs w:val="21"/>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i/>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Pr>
      <w:rFonts w:asciiTheme="majorHAnsi" w:eastAsiaTheme="majorEastAsia" w:hAnsiTheme="majorHAnsi" w:cstheme="majorBidi"/>
      <w:b/>
      <w:caps/>
      <w:sz w:val="5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rPr>
  </w:style>
  <w:style w:type="paragraph" w:styleId="Title">
    <w:name w:val="Title"/>
    <w:basedOn w:val="Normal"/>
    <w:link w:val="TitleChar"/>
    <w:uiPriority w:val="1"/>
    <w:qFormat/>
    <w:pPr>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2"/>
    <w:qFormat/>
    <w:pPr>
      <w:numPr>
        <w:ilvl w:val="1"/>
      </w:numPr>
      <w:contextualSpacing/>
    </w:pPr>
    <w:rPr>
      <w:rFonts w:eastAsiaTheme="minorEastAsia"/>
      <w:i/>
      <w:sz w:val="48"/>
    </w:rPr>
  </w:style>
  <w:style w:type="character" w:customStyle="1" w:styleId="SubtitleChar">
    <w:name w:val="Subtitle Char"/>
    <w:basedOn w:val="DefaultParagraphFont"/>
    <w:link w:val="Subtitle"/>
    <w:uiPriority w:val="2"/>
    <w:rPr>
      <w:rFonts w:eastAsiaTheme="minorEastAsia"/>
      <w:i/>
      <w:sz w:val="48"/>
    </w:rPr>
  </w:style>
  <w:style w:type="paragraph" w:styleId="Date">
    <w:name w:val="Date"/>
    <w:basedOn w:val="Normal"/>
    <w:next w:val="Heading1"/>
    <w:link w:val="DateChar"/>
    <w:uiPriority w:val="3"/>
    <w:qFormat/>
    <w:pPr>
      <w:spacing w:before="480" w:after="60"/>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pPr>
      <w:spacing w:after="200"/>
    </w:pPr>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basedOn w:val="DefaultParagraphFont"/>
    <w:uiPriority w:val="21"/>
    <w:semiHidden/>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562241" w:themeColor="accent1"/>
        <w:bottom w:val="single" w:sz="4" w:space="10" w:color="562241"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basedOn w:val="DefaultParagraphFont"/>
    <w:uiPriority w:val="19"/>
    <w:semiHidden/>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semiHidden/>
    <w:unhideWhenUsed/>
    <w:qFormat/>
    <w:pPr>
      <w:outlineLvl w:val="9"/>
    </w:pPr>
  </w:style>
  <w:style w:type="character" w:customStyle="1" w:styleId="Heading3Char">
    <w:name w:val="Heading 3 Char"/>
    <w:basedOn w:val="DefaultParagraphFont"/>
    <w:link w:val="Heading3"/>
    <w:uiPriority w:val="9"/>
    <w:rPr>
      <w:rFonts w:asciiTheme="majorHAnsi" w:eastAsiaTheme="majorEastAsia" w:hAnsiTheme="majorHAnsi" w:cstheme="majorBidi"/>
      <w:b/>
      <w:i/>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C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sz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z w:val="2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z w:val="24"/>
      <w:szCs w:val="21"/>
    </w:rPr>
  </w:style>
  <w:style w:type="paragraph" w:styleId="ListParagraph">
    <w:name w:val="List Paragraph"/>
    <w:basedOn w:val="Normal"/>
    <w:uiPriority w:val="34"/>
    <w:unhideWhenUsed/>
    <w:qFormat/>
    <w:rsid w:val="00EE2A06"/>
    <w:pPr>
      <w:ind w:left="720"/>
      <w:contextualSpacing/>
    </w:pPr>
  </w:style>
  <w:style w:type="character" w:styleId="Hyperlink">
    <w:name w:val="Hyperlink"/>
    <w:basedOn w:val="DefaultParagraphFont"/>
    <w:uiPriority w:val="99"/>
    <w:unhideWhenUsed/>
    <w:rsid w:val="00511391"/>
    <w:rPr>
      <w:color w:val="36A3B8" w:themeColor="hyperlink"/>
      <w:u w:val="single"/>
    </w:rPr>
  </w:style>
  <w:style w:type="character" w:styleId="UnresolvedMention">
    <w:name w:val="Unresolved Mention"/>
    <w:basedOn w:val="DefaultParagraphFont"/>
    <w:uiPriority w:val="99"/>
    <w:semiHidden/>
    <w:unhideWhenUsed/>
    <w:rsid w:val="00511391"/>
    <w:rPr>
      <w:color w:val="605E5C"/>
      <w:shd w:val="clear" w:color="auto" w:fill="E1DFDD"/>
    </w:rPr>
  </w:style>
  <w:style w:type="paragraph" w:styleId="PlainText">
    <w:name w:val="Plain Text"/>
    <w:basedOn w:val="Normal"/>
    <w:link w:val="PlainTextChar"/>
    <w:uiPriority w:val="99"/>
    <w:unhideWhenUsed/>
    <w:rsid w:val="00DB7DDB"/>
    <w:rPr>
      <w:rFonts w:ascii="Consolas" w:hAnsi="Consolas" w:cs="Consolas"/>
      <w:sz w:val="21"/>
      <w:szCs w:val="21"/>
    </w:rPr>
  </w:style>
  <w:style w:type="character" w:customStyle="1" w:styleId="PlainTextChar">
    <w:name w:val="Plain Text Char"/>
    <w:basedOn w:val="DefaultParagraphFont"/>
    <w:link w:val="PlainText"/>
    <w:uiPriority w:val="99"/>
    <w:rsid w:val="00DB7DDB"/>
    <w:rPr>
      <w:rFonts w:ascii="Consolas" w:hAnsi="Consolas" w:cs="Consolas"/>
      <w:color w:val="auto"/>
      <w:sz w:val="21"/>
      <w:szCs w:val="21"/>
      <w:lang w:val="en-ES" w:eastAsia="en-US"/>
    </w:rPr>
  </w:style>
  <w:style w:type="paragraph" w:styleId="TOC1">
    <w:name w:val="toc 1"/>
    <w:basedOn w:val="Normal"/>
    <w:next w:val="Normal"/>
    <w:autoRedefine/>
    <w:uiPriority w:val="39"/>
    <w:unhideWhenUsed/>
    <w:rsid w:val="00C363D4"/>
    <w:pPr>
      <w:spacing w:before="360" w:after="360"/>
      <w:jc w:val="left"/>
    </w:pPr>
    <w:rPr>
      <w:b/>
      <w:bCs/>
      <w:caps/>
      <w:sz w:val="22"/>
      <w:szCs w:val="22"/>
      <w:u w:val="single"/>
    </w:rPr>
  </w:style>
  <w:style w:type="paragraph" w:styleId="TOC2">
    <w:name w:val="toc 2"/>
    <w:basedOn w:val="Normal"/>
    <w:next w:val="Normal"/>
    <w:autoRedefine/>
    <w:uiPriority w:val="39"/>
    <w:unhideWhenUsed/>
    <w:rsid w:val="00C363D4"/>
    <w:pPr>
      <w:jc w:val="left"/>
    </w:pPr>
    <w:rPr>
      <w:b/>
      <w:bCs/>
      <w:smallCaps/>
      <w:sz w:val="22"/>
      <w:szCs w:val="22"/>
    </w:rPr>
  </w:style>
  <w:style w:type="paragraph" w:styleId="TOC3">
    <w:name w:val="toc 3"/>
    <w:basedOn w:val="Normal"/>
    <w:next w:val="Normal"/>
    <w:autoRedefine/>
    <w:uiPriority w:val="39"/>
    <w:unhideWhenUsed/>
    <w:rsid w:val="00C363D4"/>
    <w:pPr>
      <w:jc w:val="left"/>
    </w:pPr>
    <w:rPr>
      <w:smallCaps/>
      <w:sz w:val="22"/>
      <w:szCs w:val="22"/>
    </w:rPr>
  </w:style>
  <w:style w:type="paragraph" w:styleId="TOC4">
    <w:name w:val="toc 4"/>
    <w:basedOn w:val="Normal"/>
    <w:next w:val="Normal"/>
    <w:autoRedefine/>
    <w:uiPriority w:val="39"/>
    <w:unhideWhenUsed/>
    <w:rsid w:val="00C363D4"/>
    <w:pPr>
      <w:jc w:val="left"/>
    </w:pPr>
    <w:rPr>
      <w:sz w:val="22"/>
      <w:szCs w:val="22"/>
    </w:rPr>
  </w:style>
  <w:style w:type="paragraph" w:styleId="TOC5">
    <w:name w:val="toc 5"/>
    <w:basedOn w:val="Normal"/>
    <w:next w:val="Normal"/>
    <w:autoRedefine/>
    <w:uiPriority w:val="39"/>
    <w:unhideWhenUsed/>
    <w:rsid w:val="00C363D4"/>
    <w:pPr>
      <w:jc w:val="left"/>
    </w:pPr>
    <w:rPr>
      <w:sz w:val="22"/>
      <w:szCs w:val="22"/>
    </w:rPr>
  </w:style>
  <w:style w:type="paragraph" w:styleId="TOC6">
    <w:name w:val="toc 6"/>
    <w:basedOn w:val="Normal"/>
    <w:next w:val="Normal"/>
    <w:autoRedefine/>
    <w:uiPriority w:val="39"/>
    <w:unhideWhenUsed/>
    <w:rsid w:val="00C363D4"/>
    <w:pPr>
      <w:jc w:val="left"/>
    </w:pPr>
    <w:rPr>
      <w:sz w:val="22"/>
      <w:szCs w:val="22"/>
    </w:rPr>
  </w:style>
  <w:style w:type="paragraph" w:styleId="TOC7">
    <w:name w:val="toc 7"/>
    <w:basedOn w:val="Normal"/>
    <w:next w:val="Normal"/>
    <w:autoRedefine/>
    <w:uiPriority w:val="39"/>
    <w:unhideWhenUsed/>
    <w:rsid w:val="00C363D4"/>
    <w:pPr>
      <w:jc w:val="left"/>
    </w:pPr>
    <w:rPr>
      <w:sz w:val="22"/>
      <w:szCs w:val="22"/>
    </w:rPr>
  </w:style>
  <w:style w:type="paragraph" w:styleId="TOC8">
    <w:name w:val="toc 8"/>
    <w:basedOn w:val="Normal"/>
    <w:next w:val="Normal"/>
    <w:autoRedefine/>
    <w:uiPriority w:val="39"/>
    <w:unhideWhenUsed/>
    <w:rsid w:val="00C363D4"/>
    <w:pPr>
      <w:jc w:val="left"/>
    </w:pPr>
    <w:rPr>
      <w:sz w:val="22"/>
      <w:szCs w:val="22"/>
    </w:rPr>
  </w:style>
  <w:style w:type="paragraph" w:styleId="TOC9">
    <w:name w:val="toc 9"/>
    <w:basedOn w:val="Normal"/>
    <w:next w:val="Normal"/>
    <w:autoRedefine/>
    <w:uiPriority w:val="39"/>
    <w:unhideWhenUsed/>
    <w:rsid w:val="00C363D4"/>
    <w:pPr>
      <w:jc w:val="left"/>
    </w:pPr>
    <w:rPr>
      <w:sz w:val="22"/>
      <w:szCs w:val="22"/>
    </w:rPr>
  </w:style>
  <w:style w:type="paragraph" w:styleId="HTMLPreformatted">
    <w:name w:val="HTML Preformatted"/>
    <w:basedOn w:val="Normal"/>
    <w:link w:val="HTMLPreformattedChar"/>
    <w:uiPriority w:val="99"/>
    <w:unhideWhenUsed/>
    <w:rsid w:val="00767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6740F"/>
    <w:rPr>
      <w:rFonts w:ascii="Courier New" w:eastAsia="Times New Roman" w:hAnsi="Courier New" w:cs="Courier New"/>
      <w:color w:val="auto"/>
      <w:sz w:val="20"/>
      <w:szCs w:val="20"/>
      <w:lang w:val="en-ES" w:eastAsia="en-US"/>
    </w:rPr>
  </w:style>
  <w:style w:type="character" w:styleId="HTMLCode">
    <w:name w:val="HTML Code"/>
    <w:basedOn w:val="DefaultParagraphFont"/>
    <w:uiPriority w:val="99"/>
    <w:semiHidden/>
    <w:unhideWhenUsed/>
    <w:rsid w:val="0076740F"/>
    <w:rPr>
      <w:rFonts w:ascii="Courier New" w:eastAsia="Times New Roman" w:hAnsi="Courier New" w:cs="Courier New"/>
      <w:sz w:val="20"/>
      <w:szCs w:val="20"/>
    </w:rPr>
  </w:style>
  <w:style w:type="character" w:customStyle="1" w:styleId="cm-keyword">
    <w:name w:val="cm-keyword"/>
    <w:basedOn w:val="DefaultParagraphFont"/>
    <w:rsid w:val="0076740F"/>
  </w:style>
  <w:style w:type="character" w:customStyle="1" w:styleId="cm-node">
    <w:name w:val="cm-node"/>
    <w:basedOn w:val="DefaultParagraphFont"/>
    <w:rsid w:val="0076740F"/>
  </w:style>
  <w:style w:type="character" w:customStyle="1" w:styleId="cm-atom">
    <w:name w:val="cm-atom"/>
    <w:basedOn w:val="DefaultParagraphFont"/>
    <w:rsid w:val="0076740F"/>
  </w:style>
  <w:style w:type="character" w:customStyle="1" w:styleId="cm-string">
    <w:name w:val="cm-string"/>
    <w:basedOn w:val="DefaultParagraphFont"/>
    <w:rsid w:val="0076740F"/>
  </w:style>
  <w:style w:type="character" w:customStyle="1" w:styleId="cm-variable">
    <w:name w:val="cm-variable"/>
    <w:basedOn w:val="DefaultParagraphFont"/>
    <w:rsid w:val="0076740F"/>
  </w:style>
  <w:style w:type="character" w:customStyle="1" w:styleId="cm-attribute">
    <w:name w:val="cm-attribute"/>
    <w:basedOn w:val="DefaultParagraphFont"/>
    <w:rsid w:val="00031BA4"/>
  </w:style>
  <w:style w:type="character" w:customStyle="1" w:styleId="cm-operator">
    <w:name w:val="cm-operator"/>
    <w:basedOn w:val="DefaultParagraphFont"/>
    <w:rsid w:val="00031BA4"/>
  </w:style>
  <w:style w:type="character" w:customStyle="1" w:styleId="cm-number">
    <w:name w:val="cm-number"/>
    <w:basedOn w:val="DefaultParagraphFont"/>
    <w:rsid w:val="00031BA4"/>
  </w:style>
  <w:style w:type="character" w:customStyle="1" w:styleId="cm-def">
    <w:name w:val="cm-def"/>
    <w:basedOn w:val="DefaultParagraphFont"/>
    <w:rsid w:val="00031BA4"/>
  </w:style>
  <w:style w:type="character" w:customStyle="1" w:styleId="cm-builtin">
    <w:name w:val="cm-builtin"/>
    <w:basedOn w:val="DefaultParagraphFont"/>
    <w:rsid w:val="002E61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975895">
      <w:bodyDiv w:val="1"/>
      <w:marLeft w:val="0"/>
      <w:marRight w:val="0"/>
      <w:marTop w:val="0"/>
      <w:marBottom w:val="0"/>
      <w:divBdr>
        <w:top w:val="none" w:sz="0" w:space="0" w:color="auto"/>
        <w:left w:val="none" w:sz="0" w:space="0" w:color="auto"/>
        <w:bottom w:val="none" w:sz="0" w:space="0" w:color="auto"/>
        <w:right w:val="none" w:sz="0" w:space="0" w:color="auto"/>
      </w:divBdr>
      <w:divsChild>
        <w:div w:id="864253487">
          <w:marLeft w:val="0"/>
          <w:marRight w:val="0"/>
          <w:marTop w:val="0"/>
          <w:marBottom w:val="0"/>
          <w:divBdr>
            <w:top w:val="none" w:sz="0" w:space="0" w:color="auto"/>
            <w:left w:val="none" w:sz="0" w:space="0" w:color="auto"/>
            <w:bottom w:val="none" w:sz="0" w:space="0" w:color="auto"/>
            <w:right w:val="none" w:sz="0" w:space="0" w:color="auto"/>
          </w:divBdr>
          <w:divsChild>
            <w:div w:id="1722973327">
              <w:marLeft w:val="0"/>
              <w:marRight w:val="0"/>
              <w:marTop w:val="0"/>
              <w:marBottom w:val="0"/>
              <w:divBdr>
                <w:top w:val="none" w:sz="0" w:space="0" w:color="auto"/>
                <w:left w:val="none" w:sz="0" w:space="0" w:color="auto"/>
                <w:bottom w:val="none" w:sz="0" w:space="0" w:color="auto"/>
                <w:right w:val="none" w:sz="0" w:space="0" w:color="auto"/>
              </w:divBdr>
              <w:divsChild>
                <w:div w:id="1581599712">
                  <w:marLeft w:val="0"/>
                  <w:marRight w:val="0"/>
                  <w:marTop w:val="0"/>
                  <w:marBottom w:val="0"/>
                  <w:divBdr>
                    <w:top w:val="none" w:sz="0" w:space="0" w:color="auto"/>
                    <w:left w:val="none" w:sz="0" w:space="0" w:color="auto"/>
                    <w:bottom w:val="none" w:sz="0" w:space="0" w:color="auto"/>
                    <w:right w:val="none" w:sz="0" w:space="0" w:color="auto"/>
                  </w:divBdr>
                  <w:divsChild>
                    <w:div w:id="183090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669221">
      <w:bodyDiv w:val="1"/>
      <w:marLeft w:val="0"/>
      <w:marRight w:val="0"/>
      <w:marTop w:val="0"/>
      <w:marBottom w:val="0"/>
      <w:divBdr>
        <w:top w:val="none" w:sz="0" w:space="0" w:color="auto"/>
        <w:left w:val="none" w:sz="0" w:space="0" w:color="auto"/>
        <w:bottom w:val="none" w:sz="0" w:space="0" w:color="auto"/>
        <w:right w:val="none" w:sz="0" w:space="0" w:color="auto"/>
      </w:divBdr>
    </w:div>
    <w:div w:id="361395841">
      <w:bodyDiv w:val="1"/>
      <w:marLeft w:val="0"/>
      <w:marRight w:val="0"/>
      <w:marTop w:val="0"/>
      <w:marBottom w:val="0"/>
      <w:divBdr>
        <w:top w:val="none" w:sz="0" w:space="0" w:color="auto"/>
        <w:left w:val="none" w:sz="0" w:space="0" w:color="auto"/>
        <w:bottom w:val="none" w:sz="0" w:space="0" w:color="auto"/>
        <w:right w:val="none" w:sz="0" w:space="0" w:color="auto"/>
      </w:divBdr>
      <w:divsChild>
        <w:div w:id="1832939225">
          <w:marLeft w:val="0"/>
          <w:marRight w:val="0"/>
          <w:marTop w:val="0"/>
          <w:marBottom w:val="0"/>
          <w:divBdr>
            <w:top w:val="none" w:sz="0" w:space="0" w:color="auto"/>
            <w:left w:val="none" w:sz="0" w:space="0" w:color="auto"/>
            <w:bottom w:val="none" w:sz="0" w:space="0" w:color="auto"/>
            <w:right w:val="none" w:sz="0" w:space="0" w:color="auto"/>
          </w:divBdr>
          <w:divsChild>
            <w:div w:id="395014118">
              <w:marLeft w:val="0"/>
              <w:marRight w:val="0"/>
              <w:marTop w:val="0"/>
              <w:marBottom w:val="0"/>
              <w:divBdr>
                <w:top w:val="none" w:sz="0" w:space="0" w:color="auto"/>
                <w:left w:val="none" w:sz="0" w:space="0" w:color="auto"/>
                <w:bottom w:val="none" w:sz="0" w:space="0" w:color="auto"/>
                <w:right w:val="none" w:sz="0" w:space="0" w:color="auto"/>
              </w:divBdr>
              <w:divsChild>
                <w:div w:id="1694569517">
                  <w:marLeft w:val="0"/>
                  <w:marRight w:val="0"/>
                  <w:marTop w:val="0"/>
                  <w:marBottom w:val="0"/>
                  <w:divBdr>
                    <w:top w:val="none" w:sz="0" w:space="0" w:color="auto"/>
                    <w:left w:val="none" w:sz="0" w:space="0" w:color="auto"/>
                    <w:bottom w:val="none" w:sz="0" w:space="0" w:color="auto"/>
                    <w:right w:val="none" w:sz="0" w:space="0" w:color="auto"/>
                  </w:divBdr>
                  <w:divsChild>
                    <w:div w:id="73258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464465">
      <w:bodyDiv w:val="1"/>
      <w:marLeft w:val="0"/>
      <w:marRight w:val="0"/>
      <w:marTop w:val="0"/>
      <w:marBottom w:val="0"/>
      <w:divBdr>
        <w:top w:val="none" w:sz="0" w:space="0" w:color="auto"/>
        <w:left w:val="none" w:sz="0" w:space="0" w:color="auto"/>
        <w:bottom w:val="none" w:sz="0" w:space="0" w:color="auto"/>
        <w:right w:val="none" w:sz="0" w:space="0" w:color="auto"/>
      </w:divBdr>
    </w:div>
    <w:div w:id="621231004">
      <w:bodyDiv w:val="1"/>
      <w:marLeft w:val="0"/>
      <w:marRight w:val="0"/>
      <w:marTop w:val="0"/>
      <w:marBottom w:val="0"/>
      <w:divBdr>
        <w:top w:val="none" w:sz="0" w:space="0" w:color="auto"/>
        <w:left w:val="none" w:sz="0" w:space="0" w:color="auto"/>
        <w:bottom w:val="none" w:sz="0" w:space="0" w:color="auto"/>
        <w:right w:val="none" w:sz="0" w:space="0" w:color="auto"/>
      </w:divBdr>
    </w:div>
    <w:div w:id="632102423">
      <w:bodyDiv w:val="1"/>
      <w:marLeft w:val="0"/>
      <w:marRight w:val="0"/>
      <w:marTop w:val="0"/>
      <w:marBottom w:val="0"/>
      <w:divBdr>
        <w:top w:val="none" w:sz="0" w:space="0" w:color="auto"/>
        <w:left w:val="none" w:sz="0" w:space="0" w:color="auto"/>
        <w:bottom w:val="none" w:sz="0" w:space="0" w:color="auto"/>
        <w:right w:val="none" w:sz="0" w:space="0" w:color="auto"/>
      </w:divBdr>
    </w:div>
    <w:div w:id="658391535">
      <w:bodyDiv w:val="1"/>
      <w:marLeft w:val="0"/>
      <w:marRight w:val="0"/>
      <w:marTop w:val="0"/>
      <w:marBottom w:val="0"/>
      <w:divBdr>
        <w:top w:val="none" w:sz="0" w:space="0" w:color="auto"/>
        <w:left w:val="none" w:sz="0" w:space="0" w:color="auto"/>
        <w:bottom w:val="none" w:sz="0" w:space="0" w:color="auto"/>
        <w:right w:val="none" w:sz="0" w:space="0" w:color="auto"/>
      </w:divBdr>
    </w:div>
    <w:div w:id="807940091">
      <w:bodyDiv w:val="1"/>
      <w:marLeft w:val="0"/>
      <w:marRight w:val="0"/>
      <w:marTop w:val="0"/>
      <w:marBottom w:val="0"/>
      <w:divBdr>
        <w:top w:val="none" w:sz="0" w:space="0" w:color="auto"/>
        <w:left w:val="none" w:sz="0" w:space="0" w:color="auto"/>
        <w:bottom w:val="none" w:sz="0" w:space="0" w:color="auto"/>
        <w:right w:val="none" w:sz="0" w:space="0" w:color="auto"/>
      </w:divBdr>
      <w:divsChild>
        <w:div w:id="1583180255">
          <w:marLeft w:val="0"/>
          <w:marRight w:val="0"/>
          <w:marTop w:val="0"/>
          <w:marBottom w:val="0"/>
          <w:divBdr>
            <w:top w:val="none" w:sz="0" w:space="0" w:color="auto"/>
            <w:left w:val="none" w:sz="0" w:space="0" w:color="auto"/>
            <w:bottom w:val="none" w:sz="0" w:space="0" w:color="auto"/>
            <w:right w:val="none" w:sz="0" w:space="0" w:color="auto"/>
          </w:divBdr>
          <w:divsChild>
            <w:div w:id="1005937263">
              <w:marLeft w:val="0"/>
              <w:marRight w:val="0"/>
              <w:marTop w:val="0"/>
              <w:marBottom w:val="0"/>
              <w:divBdr>
                <w:top w:val="none" w:sz="0" w:space="0" w:color="auto"/>
                <w:left w:val="none" w:sz="0" w:space="0" w:color="auto"/>
                <w:bottom w:val="none" w:sz="0" w:space="0" w:color="auto"/>
                <w:right w:val="none" w:sz="0" w:space="0" w:color="auto"/>
              </w:divBdr>
            </w:div>
            <w:div w:id="1572039126">
              <w:marLeft w:val="0"/>
              <w:marRight w:val="0"/>
              <w:marTop w:val="0"/>
              <w:marBottom w:val="0"/>
              <w:divBdr>
                <w:top w:val="none" w:sz="0" w:space="0" w:color="auto"/>
                <w:left w:val="none" w:sz="0" w:space="0" w:color="auto"/>
                <w:bottom w:val="none" w:sz="0" w:space="0" w:color="auto"/>
                <w:right w:val="none" w:sz="0" w:space="0" w:color="auto"/>
              </w:divBdr>
            </w:div>
            <w:div w:id="1818064184">
              <w:marLeft w:val="0"/>
              <w:marRight w:val="0"/>
              <w:marTop w:val="0"/>
              <w:marBottom w:val="0"/>
              <w:divBdr>
                <w:top w:val="none" w:sz="0" w:space="0" w:color="auto"/>
                <w:left w:val="none" w:sz="0" w:space="0" w:color="auto"/>
                <w:bottom w:val="none" w:sz="0" w:space="0" w:color="auto"/>
                <w:right w:val="none" w:sz="0" w:space="0" w:color="auto"/>
              </w:divBdr>
            </w:div>
            <w:div w:id="525217822">
              <w:marLeft w:val="0"/>
              <w:marRight w:val="0"/>
              <w:marTop w:val="0"/>
              <w:marBottom w:val="0"/>
              <w:divBdr>
                <w:top w:val="none" w:sz="0" w:space="0" w:color="auto"/>
                <w:left w:val="none" w:sz="0" w:space="0" w:color="auto"/>
                <w:bottom w:val="none" w:sz="0" w:space="0" w:color="auto"/>
                <w:right w:val="none" w:sz="0" w:space="0" w:color="auto"/>
              </w:divBdr>
            </w:div>
            <w:div w:id="356543399">
              <w:marLeft w:val="0"/>
              <w:marRight w:val="0"/>
              <w:marTop w:val="0"/>
              <w:marBottom w:val="0"/>
              <w:divBdr>
                <w:top w:val="none" w:sz="0" w:space="0" w:color="auto"/>
                <w:left w:val="none" w:sz="0" w:space="0" w:color="auto"/>
                <w:bottom w:val="none" w:sz="0" w:space="0" w:color="auto"/>
                <w:right w:val="none" w:sz="0" w:space="0" w:color="auto"/>
              </w:divBdr>
            </w:div>
            <w:div w:id="229462324">
              <w:marLeft w:val="0"/>
              <w:marRight w:val="0"/>
              <w:marTop w:val="0"/>
              <w:marBottom w:val="0"/>
              <w:divBdr>
                <w:top w:val="none" w:sz="0" w:space="0" w:color="auto"/>
                <w:left w:val="none" w:sz="0" w:space="0" w:color="auto"/>
                <w:bottom w:val="none" w:sz="0" w:space="0" w:color="auto"/>
                <w:right w:val="none" w:sz="0" w:space="0" w:color="auto"/>
              </w:divBdr>
            </w:div>
            <w:div w:id="179551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05767">
      <w:bodyDiv w:val="1"/>
      <w:marLeft w:val="0"/>
      <w:marRight w:val="0"/>
      <w:marTop w:val="0"/>
      <w:marBottom w:val="0"/>
      <w:divBdr>
        <w:top w:val="none" w:sz="0" w:space="0" w:color="auto"/>
        <w:left w:val="none" w:sz="0" w:space="0" w:color="auto"/>
        <w:bottom w:val="none" w:sz="0" w:space="0" w:color="auto"/>
        <w:right w:val="none" w:sz="0" w:space="0" w:color="auto"/>
      </w:divBdr>
    </w:div>
    <w:div w:id="1177887875">
      <w:bodyDiv w:val="1"/>
      <w:marLeft w:val="0"/>
      <w:marRight w:val="0"/>
      <w:marTop w:val="0"/>
      <w:marBottom w:val="0"/>
      <w:divBdr>
        <w:top w:val="none" w:sz="0" w:space="0" w:color="auto"/>
        <w:left w:val="none" w:sz="0" w:space="0" w:color="auto"/>
        <w:bottom w:val="none" w:sz="0" w:space="0" w:color="auto"/>
        <w:right w:val="none" w:sz="0" w:space="0" w:color="auto"/>
      </w:divBdr>
    </w:div>
    <w:div w:id="1596402089">
      <w:bodyDiv w:val="1"/>
      <w:marLeft w:val="0"/>
      <w:marRight w:val="0"/>
      <w:marTop w:val="0"/>
      <w:marBottom w:val="0"/>
      <w:divBdr>
        <w:top w:val="none" w:sz="0" w:space="0" w:color="auto"/>
        <w:left w:val="none" w:sz="0" w:space="0" w:color="auto"/>
        <w:bottom w:val="none" w:sz="0" w:space="0" w:color="auto"/>
        <w:right w:val="none" w:sz="0" w:space="0" w:color="auto"/>
      </w:divBdr>
    </w:div>
    <w:div w:id="1641879502">
      <w:bodyDiv w:val="1"/>
      <w:marLeft w:val="0"/>
      <w:marRight w:val="0"/>
      <w:marTop w:val="0"/>
      <w:marBottom w:val="0"/>
      <w:divBdr>
        <w:top w:val="none" w:sz="0" w:space="0" w:color="auto"/>
        <w:left w:val="none" w:sz="0" w:space="0" w:color="auto"/>
        <w:bottom w:val="none" w:sz="0" w:space="0" w:color="auto"/>
        <w:right w:val="none" w:sz="0" w:space="0" w:color="auto"/>
      </w:divBdr>
    </w:div>
    <w:div w:id="1659922970">
      <w:bodyDiv w:val="1"/>
      <w:marLeft w:val="0"/>
      <w:marRight w:val="0"/>
      <w:marTop w:val="0"/>
      <w:marBottom w:val="0"/>
      <w:divBdr>
        <w:top w:val="none" w:sz="0" w:space="0" w:color="auto"/>
        <w:left w:val="none" w:sz="0" w:space="0" w:color="auto"/>
        <w:bottom w:val="none" w:sz="0" w:space="0" w:color="auto"/>
        <w:right w:val="none" w:sz="0" w:space="0" w:color="auto"/>
      </w:divBdr>
    </w:div>
    <w:div w:id="1798332152">
      <w:bodyDiv w:val="1"/>
      <w:marLeft w:val="0"/>
      <w:marRight w:val="0"/>
      <w:marTop w:val="0"/>
      <w:marBottom w:val="0"/>
      <w:divBdr>
        <w:top w:val="none" w:sz="0" w:space="0" w:color="auto"/>
        <w:left w:val="none" w:sz="0" w:space="0" w:color="auto"/>
        <w:bottom w:val="none" w:sz="0" w:space="0" w:color="auto"/>
        <w:right w:val="none" w:sz="0" w:space="0" w:color="auto"/>
      </w:divBdr>
    </w:div>
    <w:div w:id="1831486788">
      <w:bodyDiv w:val="1"/>
      <w:marLeft w:val="0"/>
      <w:marRight w:val="0"/>
      <w:marTop w:val="0"/>
      <w:marBottom w:val="0"/>
      <w:divBdr>
        <w:top w:val="none" w:sz="0" w:space="0" w:color="auto"/>
        <w:left w:val="none" w:sz="0" w:space="0" w:color="auto"/>
        <w:bottom w:val="none" w:sz="0" w:space="0" w:color="auto"/>
        <w:right w:val="none" w:sz="0" w:space="0" w:color="auto"/>
      </w:divBdr>
      <w:divsChild>
        <w:div w:id="959383624">
          <w:marLeft w:val="0"/>
          <w:marRight w:val="0"/>
          <w:marTop w:val="0"/>
          <w:marBottom w:val="0"/>
          <w:divBdr>
            <w:top w:val="none" w:sz="0" w:space="0" w:color="auto"/>
            <w:left w:val="none" w:sz="0" w:space="0" w:color="auto"/>
            <w:bottom w:val="none" w:sz="0" w:space="0" w:color="auto"/>
            <w:right w:val="none" w:sz="0" w:space="0" w:color="auto"/>
          </w:divBdr>
          <w:divsChild>
            <w:div w:id="1161312651">
              <w:marLeft w:val="0"/>
              <w:marRight w:val="0"/>
              <w:marTop w:val="0"/>
              <w:marBottom w:val="0"/>
              <w:divBdr>
                <w:top w:val="none" w:sz="0" w:space="0" w:color="auto"/>
                <w:left w:val="none" w:sz="0" w:space="0" w:color="auto"/>
                <w:bottom w:val="none" w:sz="0" w:space="0" w:color="auto"/>
                <w:right w:val="none" w:sz="0" w:space="0" w:color="auto"/>
              </w:divBdr>
              <w:divsChild>
                <w:div w:id="393043976">
                  <w:marLeft w:val="0"/>
                  <w:marRight w:val="0"/>
                  <w:marTop w:val="0"/>
                  <w:marBottom w:val="0"/>
                  <w:divBdr>
                    <w:top w:val="none" w:sz="0" w:space="0" w:color="auto"/>
                    <w:left w:val="none" w:sz="0" w:space="0" w:color="auto"/>
                    <w:bottom w:val="none" w:sz="0" w:space="0" w:color="auto"/>
                    <w:right w:val="none" w:sz="0" w:space="0" w:color="auto"/>
                  </w:divBdr>
                </w:div>
              </w:divsChild>
            </w:div>
            <w:div w:id="823158374">
              <w:marLeft w:val="0"/>
              <w:marRight w:val="0"/>
              <w:marTop w:val="0"/>
              <w:marBottom w:val="0"/>
              <w:divBdr>
                <w:top w:val="none" w:sz="0" w:space="0" w:color="auto"/>
                <w:left w:val="none" w:sz="0" w:space="0" w:color="auto"/>
                <w:bottom w:val="none" w:sz="0" w:space="0" w:color="auto"/>
                <w:right w:val="none" w:sz="0" w:space="0" w:color="auto"/>
              </w:divBdr>
              <w:divsChild>
                <w:div w:id="506600581">
                  <w:marLeft w:val="0"/>
                  <w:marRight w:val="0"/>
                  <w:marTop w:val="0"/>
                  <w:marBottom w:val="0"/>
                  <w:divBdr>
                    <w:top w:val="none" w:sz="0" w:space="0" w:color="auto"/>
                    <w:left w:val="none" w:sz="0" w:space="0" w:color="auto"/>
                    <w:bottom w:val="none" w:sz="0" w:space="0" w:color="auto"/>
                    <w:right w:val="none" w:sz="0" w:space="0" w:color="auto"/>
                  </w:divBdr>
                </w:div>
              </w:divsChild>
            </w:div>
            <w:div w:id="827676269">
              <w:marLeft w:val="0"/>
              <w:marRight w:val="0"/>
              <w:marTop w:val="0"/>
              <w:marBottom w:val="0"/>
              <w:divBdr>
                <w:top w:val="none" w:sz="0" w:space="0" w:color="auto"/>
                <w:left w:val="none" w:sz="0" w:space="0" w:color="auto"/>
                <w:bottom w:val="none" w:sz="0" w:space="0" w:color="auto"/>
                <w:right w:val="none" w:sz="0" w:space="0" w:color="auto"/>
              </w:divBdr>
              <w:divsChild>
                <w:div w:id="4411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41868">
          <w:marLeft w:val="0"/>
          <w:marRight w:val="0"/>
          <w:marTop w:val="0"/>
          <w:marBottom w:val="0"/>
          <w:divBdr>
            <w:top w:val="none" w:sz="0" w:space="0" w:color="auto"/>
            <w:left w:val="none" w:sz="0" w:space="0" w:color="auto"/>
            <w:bottom w:val="none" w:sz="0" w:space="0" w:color="auto"/>
            <w:right w:val="none" w:sz="0" w:space="0" w:color="auto"/>
          </w:divBdr>
          <w:divsChild>
            <w:div w:id="1576355801">
              <w:marLeft w:val="0"/>
              <w:marRight w:val="0"/>
              <w:marTop w:val="0"/>
              <w:marBottom w:val="0"/>
              <w:divBdr>
                <w:top w:val="none" w:sz="0" w:space="0" w:color="auto"/>
                <w:left w:val="none" w:sz="0" w:space="0" w:color="auto"/>
                <w:bottom w:val="none" w:sz="0" w:space="0" w:color="auto"/>
                <w:right w:val="none" w:sz="0" w:space="0" w:color="auto"/>
              </w:divBdr>
              <w:divsChild>
                <w:div w:id="118066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762767">
      <w:bodyDiv w:val="1"/>
      <w:marLeft w:val="0"/>
      <w:marRight w:val="0"/>
      <w:marTop w:val="0"/>
      <w:marBottom w:val="0"/>
      <w:divBdr>
        <w:top w:val="none" w:sz="0" w:space="0" w:color="auto"/>
        <w:left w:val="none" w:sz="0" w:space="0" w:color="auto"/>
        <w:bottom w:val="none" w:sz="0" w:space="0" w:color="auto"/>
        <w:right w:val="none" w:sz="0" w:space="0" w:color="auto"/>
      </w:divBdr>
    </w:div>
    <w:div w:id="1969699726">
      <w:bodyDiv w:val="1"/>
      <w:marLeft w:val="0"/>
      <w:marRight w:val="0"/>
      <w:marTop w:val="0"/>
      <w:marBottom w:val="0"/>
      <w:divBdr>
        <w:top w:val="none" w:sz="0" w:space="0" w:color="auto"/>
        <w:left w:val="none" w:sz="0" w:space="0" w:color="auto"/>
        <w:bottom w:val="none" w:sz="0" w:space="0" w:color="auto"/>
        <w:right w:val="none" w:sz="0" w:space="0" w:color="auto"/>
      </w:divBdr>
    </w:div>
    <w:div w:id="2011759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maxdemarzi"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s.slideshare.net/maxdemarzi/"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neo4j.com/sandbo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neo4j.com/docs/cypher-manual/current/"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neo4j.com/blog/data-modeling-basic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neo4j.com/download/"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cs.tigergraph.com" TargetMode="External"/><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rblissfulgrin/Library/Containers/com.microsoft.Word/Data/Library/Application%20Support/Microsoft/Office/16.0/DTS/en-US%7b322C89A6-7935-8F4D-B8E1-A365692050D6%7d/%7b4EF677A4-BDEC-B444-886D-BE55E87BE88E%7dtf10002077.dotx" TargetMode="External"/></Relationships>
</file>

<file path=word/theme/theme1.xml><?xml version="1.0" encoding="utf-8"?>
<a:theme xmlns:a="http://schemas.openxmlformats.org/drawingml/2006/main" name="Office Theme">
  <a:themeElements>
    <a:clrScheme name="TF100002026">
      <a:dk1>
        <a:sysClr val="windowText" lastClr="000000"/>
      </a:dk1>
      <a:lt1>
        <a:sysClr val="window" lastClr="FFFFFF"/>
      </a:lt1>
      <a:dk2>
        <a:srgbClr val="3A3A3A"/>
      </a:dk2>
      <a:lt2>
        <a:srgbClr val="F4F4F3"/>
      </a:lt2>
      <a:accent1>
        <a:srgbClr val="562241"/>
      </a:accent1>
      <a:accent2>
        <a:srgbClr val="CCC44F"/>
      </a:accent2>
      <a:accent3>
        <a:srgbClr val="568F59"/>
      </a:accent3>
      <a:accent4>
        <a:srgbClr val="806B50"/>
      </a:accent4>
      <a:accent5>
        <a:srgbClr val="408296"/>
      </a:accent5>
      <a:accent6>
        <a:srgbClr val="A34240"/>
      </a:accent6>
      <a:hlink>
        <a:srgbClr val="36A3B8"/>
      </a:hlink>
      <a:folHlink>
        <a:srgbClr val="805273"/>
      </a:folHlink>
    </a:clrScheme>
    <a:fontScheme name="Cambria">
      <a:maj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25BBD9-A1E2-5240-9F78-1071FB956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{4EF677A4-BDEC-B444-886D-BE55E87BE88E}tf10002077.dotx</Template>
  <TotalTime>741</TotalTime>
  <Pages>20</Pages>
  <Words>3815</Words>
  <Characters>21750</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Casado Ballesteros</dc:creator>
  <cp:keywords/>
  <dc:description/>
  <cp:lastModifiedBy>Juan Casado Ballesteros</cp:lastModifiedBy>
  <cp:revision>12</cp:revision>
  <dcterms:created xsi:type="dcterms:W3CDTF">2020-03-06T14:49:00Z</dcterms:created>
  <dcterms:modified xsi:type="dcterms:W3CDTF">2020-03-14T20:13:00Z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